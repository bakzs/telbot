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3D4144" w14:textId="77777777" w:rsidR="00C9268F" w:rsidRDefault="00C9268F" w:rsidP="00C6554A">
      <w:pPr>
        <w:pStyle w:val="Photo"/>
        <w:rPr>
          <w:noProof/>
          <w:sz w:val="28"/>
          <w:szCs w:val="28"/>
          <w:u w:val="single"/>
        </w:rPr>
      </w:pPr>
      <w:bookmarkStart w:id="0" w:name="_Toc321147149"/>
      <w:bookmarkStart w:id="1" w:name="_Toc318188227"/>
      <w:bookmarkStart w:id="2" w:name="_Toc318188327"/>
      <w:bookmarkStart w:id="3" w:name="_Toc318189312"/>
      <w:bookmarkStart w:id="4" w:name="_Toc321147011"/>
    </w:p>
    <w:p w14:paraId="730C0876" w14:textId="77777777" w:rsidR="00C9268F" w:rsidRDefault="00C9268F" w:rsidP="00C6554A">
      <w:pPr>
        <w:pStyle w:val="Photo"/>
        <w:rPr>
          <w:noProof/>
          <w:sz w:val="28"/>
          <w:szCs w:val="28"/>
          <w:u w:val="single"/>
        </w:rPr>
      </w:pPr>
    </w:p>
    <w:p w14:paraId="0A5150DD" w14:textId="5325FA9C" w:rsidR="00C6554A" w:rsidRPr="008B5277" w:rsidRDefault="00C9268F" w:rsidP="00C6554A">
      <w:pPr>
        <w:pStyle w:val="Photo"/>
      </w:pPr>
      <w:r>
        <w:rPr>
          <w:noProof/>
          <w:sz w:val="28"/>
          <w:szCs w:val="28"/>
          <w:u w:val="single"/>
        </w:rPr>
        <w:drawing>
          <wp:inline distT="0" distB="0" distL="0" distR="0" wp14:anchorId="30E90079" wp14:editId="0467462B">
            <wp:extent cx="2873057" cy="4990465"/>
            <wp:effectExtent l="0" t="0" r="3810" b="635"/>
            <wp:docPr id="15" name="Picture 15" descr="C:\Users\sykice\AppData\Local\Microsoft\Windows\INetCacheContent.Word\WhatsApp Image 2016-09-30 at 12.51.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kice\AppData\Local\Microsoft\Windows\INetCacheContent.Word\WhatsApp Image 2016-09-30 at 12.51.50 AM.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2784"/>
                    <a:stretch/>
                  </pic:blipFill>
                  <pic:spPr bwMode="auto">
                    <a:xfrm>
                      <a:off x="0" y="0"/>
                      <a:ext cx="2901409" cy="50397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bookmarkEnd w:id="0"/>
    <w:bookmarkEnd w:id="1"/>
    <w:bookmarkEnd w:id="2"/>
    <w:bookmarkEnd w:id="3"/>
    <w:bookmarkEnd w:id="4"/>
    <w:p w14:paraId="6C97E9DA" w14:textId="37225387" w:rsidR="00C6554A" w:rsidRDefault="00E34C18" w:rsidP="00C6554A">
      <w:pPr>
        <w:pStyle w:val="Title"/>
      </w:pPr>
      <w:r>
        <w:t>FOODIEGRAM</w:t>
      </w:r>
      <w:r w:rsidR="00BB6E61">
        <w:t xml:space="preserve"> </w:t>
      </w:r>
    </w:p>
    <w:p w14:paraId="1AF3398C" w14:textId="77777777" w:rsidR="00C6554A" w:rsidRPr="00D5413C" w:rsidRDefault="00BB6E61" w:rsidP="00C6554A">
      <w:pPr>
        <w:pStyle w:val="Subtitle"/>
      </w:pPr>
      <w:r>
        <w:t>CE/CZ 1003 iNTRODUCTION TO COMPUTATIONAL THINKING</w:t>
      </w:r>
    </w:p>
    <w:p w14:paraId="7FF37251" w14:textId="77777777" w:rsidR="00BB6E61" w:rsidRDefault="00BB6E61" w:rsidP="00C6554A">
      <w:pPr>
        <w:pStyle w:val="ContactInfo"/>
        <w:rPr>
          <w:rFonts w:ascii="Arial" w:hAnsi="Arial" w:cs="Arial"/>
        </w:rPr>
      </w:pPr>
      <w:r>
        <w:t xml:space="preserve">GERALD TAN JING KAI </w:t>
      </w:r>
      <w:r w:rsidRPr="00BB6E61">
        <w:rPr>
          <w:rFonts w:ascii="Arial" w:hAnsi="Arial" w:cs="Arial"/>
        </w:rPr>
        <w:t>( U1622611H</w:t>
      </w:r>
      <w:r>
        <w:rPr>
          <w:rFonts w:ascii="Arial" w:hAnsi="Arial" w:cs="Arial"/>
        </w:rPr>
        <w:t xml:space="preserve"> </w:t>
      </w:r>
      <w:r w:rsidRPr="00BB6E61">
        <w:rPr>
          <w:rFonts w:ascii="Arial" w:hAnsi="Arial" w:cs="Arial"/>
        </w:rPr>
        <w:t>)</w:t>
      </w:r>
    </w:p>
    <w:p w14:paraId="3975920D" w14:textId="77777777" w:rsidR="00BB6E61" w:rsidRDefault="00BB6E61" w:rsidP="00C6554A">
      <w:pPr>
        <w:pStyle w:val="ContactInfo"/>
        <w:rPr>
          <w:rFonts w:ascii="Arial" w:hAnsi="Arial" w:cs="Arial"/>
        </w:rPr>
      </w:pPr>
      <w:r>
        <w:t xml:space="preserve">SUN QI NAN </w:t>
      </w:r>
      <w:r w:rsidRPr="00BB6E61">
        <w:rPr>
          <w:rFonts w:ascii="Arial" w:hAnsi="Arial" w:cs="Arial"/>
        </w:rPr>
        <w:t>( U162</w:t>
      </w:r>
      <w:r>
        <w:rPr>
          <w:rFonts w:ascii="Arial" w:hAnsi="Arial" w:cs="Arial"/>
        </w:rPr>
        <w:t xml:space="preserve">0772L </w:t>
      </w:r>
      <w:r w:rsidRPr="00BB6E61">
        <w:rPr>
          <w:rFonts w:ascii="Arial" w:hAnsi="Arial" w:cs="Arial"/>
        </w:rPr>
        <w:t>)</w:t>
      </w:r>
    </w:p>
    <w:p w14:paraId="6E70C3AD" w14:textId="5776FAC2" w:rsidR="00BB6E61" w:rsidRDefault="00BB6E61" w:rsidP="00C6554A">
      <w:pPr>
        <w:pStyle w:val="ContactInfo"/>
        <w:rPr>
          <w:rFonts w:ascii="Arial" w:hAnsi="Arial" w:cs="Arial"/>
        </w:rPr>
      </w:pPr>
      <w:r>
        <w:t xml:space="preserve">ANG KOK JUN KEITH </w:t>
      </w:r>
      <w:r w:rsidRPr="00BB6E61">
        <w:rPr>
          <w:rFonts w:ascii="Arial" w:hAnsi="Arial" w:cs="Arial"/>
        </w:rPr>
        <w:t>( U162</w:t>
      </w:r>
      <w:r w:rsidR="00C05AA9">
        <w:rPr>
          <w:rFonts w:ascii="Arial" w:hAnsi="Arial" w:cs="Arial"/>
        </w:rPr>
        <w:t>0572</w:t>
      </w:r>
      <w:r>
        <w:rPr>
          <w:rFonts w:ascii="Arial" w:hAnsi="Arial" w:cs="Arial"/>
        </w:rPr>
        <w:t xml:space="preserve">G </w:t>
      </w:r>
      <w:r w:rsidRPr="00BB6E61">
        <w:rPr>
          <w:rFonts w:ascii="Arial" w:hAnsi="Arial" w:cs="Arial"/>
        </w:rPr>
        <w:t>)</w:t>
      </w:r>
    </w:p>
    <w:p w14:paraId="770FC492" w14:textId="77777777" w:rsidR="00BB6E61" w:rsidRDefault="00BB6E61" w:rsidP="00C6554A">
      <w:pPr>
        <w:pStyle w:val="ContactInfo"/>
        <w:rPr>
          <w:rFonts w:ascii="Arial" w:hAnsi="Arial" w:cs="Arial"/>
        </w:rPr>
      </w:pPr>
      <w:r>
        <w:t xml:space="preserve">SIOW YUAN KAE </w:t>
      </w:r>
      <w:r w:rsidRPr="00BB6E61">
        <w:rPr>
          <w:rFonts w:ascii="Arial" w:hAnsi="Arial" w:cs="Arial"/>
        </w:rPr>
        <w:t>( U162</w:t>
      </w:r>
      <w:r>
        <w:rPr>
          <w:rFonts w:ascii="Arial" w:hAnsi="Arial" w:cs="Arial"/>
        </w:rPr>
        <w:t xml:space="preserve">0559A </w:t>
      </w:r>
      <w:r w:rsidRPr="00BB6E61">
        <w:rPr>
          <w:rFonts w:ascii="Arial" w:hAnsi="Arial" w:cs="Arial"/>
        </w:rPr>
        <w:t>)</w:t>
      </w:r>
    </w:p>
    <w:p w14:paraId="32F517A4" w14:textId="77777777" w:rsidR="00BB6E61" w:rsidRDefault="00BB6E61" w:rsidP="00C6554A">
      <w:pPr>
        <w:pStyle w:val="ContactInfo"/>
        <w:rPr>
          <w:rFonts w:ascii="Arial" w:hAnsi="Arial" w:cs="Arial"/>
        </w:rPr>
      </w:pPr>
      <w:r>
        <w:t xml:space="preserve">TEO ZHE WEI </w:t>
      </w:r>
      <w:r w:rsidRPr="00BB6E61">
        <w:rPr>
          <w:rFonts w:ascii="Arial" w:hAnsi="Arial" w:cs="Arial"/>
        </w:rPr>
        <w:t>( U162</w:t>
      </w:r>
      <w:r>
        <w:rPr>
          <w:rFonts w:ascii="Arial" w:hAnsi="Arial" w:cs="Arial"/>
        </w:rPr>
        <w:t xml:space="preserve">0645F </w:t>
      </w:r>
      <w:r w:rsidRPr="00BB6E61">
        <w:rPr>
          <w:rFonts w:ascii="Arial" w:hAnsi="Arial" w:cs="Arial"/>
        </w:rPr>
        <w:t>)</w:t>
      </w:r>
    </w:p>
    <w:p w14:paraId="7F98B921" w14:textId="77777777" w:rsidR="00C6554A" w:rsidRDefault="00C6554A" w:rsidP="00C6554A">
      <w:pPr>
        <w:pStyle w:val="ContactInfo"/>
      </w:pPr>
      <w:r>
        <w:br w:type="page"/>
      </w:r>
    </w:p>
    <w:p w14:paraId="21031CED" w14:textId="77777777" w:rsidR="00A84200" w:rsidRDefault="00A84200" w:rsidP="00A84200">
      <w:pPr>
        <w:pStyle w:val="Heading1"/>
        <w:rPr>
          <w:b/>
          <w:u w:val="single"/>
        </w:rPr>
      </w:pPr>
      <w:r>
        <w:rPr>
          <w:b/>
          <w:u w:val="single"/>
        </w:rPr>
        <w:lastRenderedPageBreak/>
        <w:t xml:space="preserve">Problem: </w:t>
      </w:r>
    </w:p>
    <w:p w14:paraId="5B4C3CAC" w14:textId="3D4C9659" w:rsidR="00B025FE" w:rsidRDefault="00B025FE" w:rsidP="00B025FE">
      <w:r>
        <w:t xml:space="preserve">Have you ever noticed that the food courts are always congested during the lunch hours? This problem of crowds in food courts has always been existent throughout any food court or canteen during peak hours. The root of this problem could be due to the nature of food courts – there are too many food choices to choose from. </w:t>
      </w:r>
      <w:r w:rsidR="00D17216">
        <w:t>Food choices vary</w:t>
      </w:r>
      <w:r>
        <w:t xml:space="preserve"> from Japanese cuisine, local cuisine to western cuisine. There are simply too many choices to choose from! This increases our thinking time, which in turn, increases the time one have to spend in the food court, which caused the large crowd.</w:t>
      </w:r>
    </w:p>
    <w:p w14:paraId="23F42F90" w14:textId="54637F51" w:rsidR="00095470" w:rsidRDefault="001940FC" w:rsidP="00E81CC9">
      <w:pPr>
        <w:spacing w:before="0"/>
      </w:pPr>
      <w:r>
        <w:t>I</w:t>
      </w:r>
      <w:r w:rsidR="00095470" w:rsidRPr="00095470">
        <w:t xml:space="preserve">n developed societies a large amount of choice is commonly associated with welfare and freedom but too </w:t>
      </w:r>
      <w:r w:rsidR="005067E5">
        <w:t>many</w:t>
      </w:r>
      <w:r w:rsidR="00095470" w:rsidRPr="00095470">
        <w:t xml:space="preserve"> choice</w:t>
      </w:r>
      <w:r w:rsidR="005067E5">
        <w:t>s can cause</w:t>
      </w:r>
      <w:r w:rsidR="00095470" w:rsidRPr="00095470">
        <w:t xml:space="preserve"> the feeling of less happiness, less satisfaction and can even lead to paralysis</w:t>
      </w:r>
      <w:r w:rsidR="00BF3A05">
        <w:t>.</w:t>
      </w:r>
      <w:r w:rsidR="00BF3A05">
        <w:rPr>
          <w:rStyle w:val="FootnoteReference"/>
        </w:rPr>
        <w:footnoteReference w:id="1"/>
      </w:r>
      <w:r w:rsidRPr="001940FC">
        <w:t xml:space="preserve"> </w:t>
      </w:r>
      <w:r>
        <w:t xml:space="preserve">This is the “ Paradox of Choice”, as defined by </w:t>
      </w:r>
      <w:r w:rsidRPr="00095470">
        <w:t>Barry Schwartz</w:t>
      </w:r>
      <w:r>
        <w:t>, an American psychologist at Swarthmore College.</w:t>
      </w:r>
    </w:p>
    <w:p w14:paraId="69D1638D" w14:textId="07416D38" w:rsidR="00BF3A05" w:rsidRDefault="00330887" w:rsidP="00A84200">
      <w:r>
        <w:t>Too many choices</w:t>
      </w:r>
      <w:r w:rsidR="001940FC">
        <w:t xml:space="preserve"> often</w:t>
      </w:r>
      <w:r>
        <w:t xml:space="preserve"> </w:t>
      </w:r>
      <w:r w:rsidR="00381108">
        <w:t>overwhelm</w:t>
      </w:r>
      <w:r>
        <w:t xml:space="preserve"> us </w:t>
      </w:r>
      <w:r w:rsidR="00BF3A05" w:rsidRPr="00BF3A05">
        <w:t>and lead us to abscond</w:t>
      </w:r>
      <w:r w:rsidR="001940FC">
        <w:t>ing</w:t>
      </w:r>
      <w:r w:rsidR="00BF3A05" w:rsidRPr="00BF3A05">
        <w:t xml:space="preserve"> from making </w:t>
      </w:r>
      <w:r w:rsidR="005067E5">
        <w:t xml:space="preserve">good </w:t>
      </w:r>
      <w:r w:rsidR="00BF3A05" w:rsidRPr="00BF3A05">
        <w:t>decision</w:t>
      </w:r>
      <w:r w:rsidR="005067E5">
        <w:t>s</w:t>
      </w:r>
      <w:r w:rsidR="00BF3A05" w:rsidRPr="00BF3A05">
        <w:t xml:space="preserve"> all together. </w:t>
      </w:r>
      <w:r w:rsidR="001940FC">
        <w:t>With increasing</w:t>
      </w:r>
      <w:r w:rsidR="00BF3A05" w:rsidRPr="00BF3A05">
        <w:t xml:space="preserve"> </w:t>
      </w:r>
      <w:r w:rsidR="00BF3A05">
        <w:t>amount of choices</w:t>
      </w:r>
      <w:r w:rsidR="001940FC">
        <w:t xml:space="preserve">, the time and effort spent gathering </w:t>
      </w:r>
      <w:r w:rsidR="00BF3A05" w:rsidRPr="00BF3A05">
        <w:t>information to make a good choice also increase</w:t>
      </w:r>
      <w:r w:rsidR="001940FC">
        <w:t>s</w:t>
      </w:r>
      <w:r w:rsidR="00BF3A05">
        <w:t>.</w:t>
      </w:r>
      <w:r w:rsidR="00BF3A05">
        <w:rPr>
          <w:rStyle w:val="FootnoteReference"/>
        </w:rPr>
        <w:footnoteReference w:id="2"/>
      </w:r>
    </w:p>
    <w:p w14:paraId="20E519ED" w14:textId="5C381287" w:rsidR="00E81CC9" w:rsidRDefault="00330887" w:rsidP="00A84200">
      <w:r>
        <w:t>This</w:t>
      </w:r>
      <w:r w:rsidR="003478F3">
        <w:t xml:space="preserve"> problem haunt</w:t>
      </w:r>
      <w:r w:rsidR="00E81CC9">
        <w:t>s</w:t>
      </w:r>
      <w:r w:rsidR="003478F3">
        <w:t xml:space="preserve"> us </w:t>
      </w:r>
      <w:r>
        <w:t>food courts goers</w:t>
      </w:r>
      <w:r w:rsidR="003478F3">
        <w:t xml:space="preserve"> on a daily basis. </w:t>
      </w:r>
      <w:r>
        <w:t xml:space="preserve">It not only affects us, but </w:t>
      </w:r>
      <w:r w:rsidR="001940FC">
        <w:t xml:space="preserve">also </w:t>
      </w:r>
      <w:r>
        <w:t xml:space="preserve">other </w:t>
      </w:r>
      <w:r w:rsidR="001940FC">
        <w:t>consumers</w:t>
      </w:r>
      <w:r>
        <w:t xml:space="preserve">! </w:t>
      </w:r>
      <w:r w:rsidR="00A33BFA">
        <w:t xml:space="preserve">As the seats and standing spaces in </w:t>
      </w:r>
      <w:r w:rsidR="001940FC">
        <w:t>each</w:t>
      </w:r>
      <w:r w:rsidR="00A33BFA">
        <w:t xml:space="preserve"> food court</w:t>
      </w:r>
      <w:r w:rsidR="00381108">
        <w:t>s</w:t>
      </w:r>
      <w:r w:rsidR="00A33BFA">
        <w:t xml:space="preserve"> are very limited, every time a student gets lost in </w:t>
      </w:r>
      <w:r w:rsidR="00BC4FD2">
        <w:t>his</w:t>
      </w:r>
      <w:r w:rsidR="00A33BFA">
        <w:t xml:space="preserve"> thoughts choosing which stall to queue for would </w:t>
      </w:r>
      <w:r w:rsidR="00381108">
        <w:t>cause</w:t>
      </w:r>
      <w:r w:rsidR="00A33BFA">
        <w:t xml:space="preserve"> a seat being hogged or a standing </w:t>
      </w:r>
      <w:r w:rsidR="001940FC">
        <w:t>space</w:t>
      </w:r>
      <w:r w:rsidR="00A33BFA">
        <w:t xml:space="preserve"> being occupied for unnecessary reasons. This adds up to the space constrains that we are already facing </w:t>
      </w:r>
      <w:r w:rsidR="001940FC">
        <w:t xml:space="preserve">and </w:t>
      </w:r>
      <w:r w:rsidR="00F23BD3">
        <w:t>hence it worsens</w:t>
      </w:r>
      <w:r w:rsidR="00A33BFA">
        <w:t xml:space="preserve"> the congestions even more. </w:t>
      </w:r>
    </w:p>
    <w:p w14:paraId="10205CB0" w14:textId="2CF5C7DD" w:rsidR="006E2974" w:rsidRDefault="00A62C4A" w:rsidP="00A84200">
      <w:r>
        <w:t>Besides, this thinking time</w:t>
      </w:r>
      <w:r w:rsidR="00E81CC9">
        <w:t xml:space="preserve"> </w:t>
      </w:r>
      <w:r>
        <w:t>will add on even more if the</w:t>
      </w:r>
      <w:r w:rsidR="00E81CC9">
        <w:t xml:space="preserve"> next group of </w:t>
      </w:r>
      <w:r>
        <w:t>eaters also decides</w:t>
      </w:r>
      <w:r w:rsidR="00E81CC9">
        <w:t xml:space="preserve"> </w:t>
      </w:r>
      <w:r>
        <w:t xml:space="preserve">to </w:t>
      </w:r>
      <w:r w:rsidR="00E81CC9">
        <w:t xml:space="preserve">spend </w:t>
      </w:r>
      <w:r>
        <w:t xml:space="preserve">some time </w:t>
      </w:r>
      <w:r w:rsidR="001940FC">
        <w:t>thinking of the same question</w:t>
      </w:r>
      <w:r w:rsidR="00D66871">
        <w:t xml:space="preserve">. </w:t>
      </w:r>
      <w:r>
        <w:t>Th</w:t>
      </w:r>
      <w:r w:rsidR="00381108">
        <w:t xml:space="preserve">ese time wasted </w:t>
      </w:r>
      <w:r>
        <w:t xml:space="preserve">is completely avoidable and could </w:t>
      </w:r>
      <w:r w:rsidR="00381108">
        <w:t xml:space="preserve">have been better </w:t>
      </w:r>
      <w:r w:rsidR="001940FC">
        <w:t>spent doing everything else</w:t>
      </w:r>
      <w:r>
        <w:t>.</w:t>
      </w:r>
    </w:p>
    <w:p w14:paraId="44907945" w14:textId="77777777" w:rsidR="00CE7DF8" w:rsidRDefault="00CE7DF8" w:rsidP="00A84200"/>
    <w:p w14:paraId="6FAFD16E" w14:textId="77777777" w:rsidR="00E656B1" w:rsidRDefault="00E656B1">
      <w:pPr>
        <w:rPr>
          <w:rFonts w:asciiTheme="majorHAnsi" w:eastAsiaTheme="majorEastAsia" w:hAnsiTheme="majorHAnsi" w:cstheme="majorBidi"/>
          <w:b/>
          <w:color w:val="007789" w:themeColor="accent1" w:themeShade="BF"/>
          <w:sz w:val="32"/>
          <w:u w:val="single"/>
        </w:rPr>
      </w:pPr>
      <w:r>
        <w:rPr>
          <w:b/>
          <w:u w:val="single"/>
        </w:rPr>
        <w:br w:type="page"/>
      </w:r>
    </w:p>
    <w:p w14:paraId="304DDDDA" w14:textId="1CCC9654" w:rsidR="000B2282" w:rsidRDefault="00CE7DF8" w:rsidP="000B2282">
      <w:pPr>
        <w:pStyle w:val="Heading1"/>
        <w:rPr>
          <w:b/>
          <w:u w:val="single"/>
        </w:rPr>
      </w:pPr>
      <w:r>
        <w:rPr>
          <w:b/>
          <w:u w:val="single"/>
        </w:rPr>
        <w:lastRenderedPageBreak/>
        <w:t>Solution</w:t>
      </w:r>
      <w:r w:rsidR="000B2282">
        <w:rPr>
          <w:b/>
          <w:u w:val="single"/>
        </w:rPr>
        <w:t xml:space="preserve">: </w:t>
      </w:r>
    </w:p>
    <w:p w14:paraId="3644BDDA" w14:textId="1C949D98" w:rsidR="000B2282" w:rsidRDefault="008E4DAC" w:rsidP="00A84200">
      <w:r>
        <w:t>Our group propose</w:t>
      </w:r>
      <w:r w:rsidR="00CE7DF8">
        <w:t xml:space="preserve"> to </w:t>
      </w:r>
      <w:r>
        <w:t>program</w:t>
      </w:r>
      <w:r w:rsidR="00CE7DF8">
        <w:t xml:space="preserve"> a telegram bot</w:t>
      </w:r>
      <w:r w:rsidR="00884B90">
        <w:t>,</w:t>
      </w:r>
      <w:r w:rsidR="00CE7DF8">
        <w:t xml:space="preserve"> </w:t>
      </w:r>
      <w:r w:rsidR="005F7178">
        <w:t>named “</w:t>
      </w:r>
      <w:r w:rsidR="00884B90">
        <w:t>@Foodie</w:t>
      </w:r>
      <w:r w:rsidR="00E34C18">
        <w:t>gram</w:t>
      </w:r>
      <w:r w:rsidR="005F7178">
        <w:t xml:space="preserve">” </w:t>
      </w:r>
      <w:r w:rsidR="00884B90">
        <w:t xml:space="preserve">, </w:t>
      </w:r>
      <w:r w:rsidR="00CE7DF8">
        <w:t xml:space="preserve">to help </w:t>
      </w:r>
      <w:r>
        <w:t>food court goers</w:t>
      </w:r>
      <w:r w:rsidR="00CE7DF8">
        <w:t xml:space="preserve"> choose </w:t>
      </w:r>
      <w:r w:rsidR="00BC4FD2">
        <w:t>his</w:t>
      </w:r>
      <w:r>
        <w:t xml:space="preserve"> food</w:t>
      </w:r>
      <w:r w:rsidR="00CE7DF8">
        <w:t>. This is don</w:t>
      </w:r>
      <w:r w:rsidR="00DD160D">
        <w:t xml:space="preserve">e by randomizing all the food </w:t>
      </w:r>
      <w:r>
        <w:t>choices available from all stalls in a food court</w:t>
      </w:r>
      <w:r w:rsidR="00DD160D">
        <w:t xml:space="preserve"> </w:t>
      </w:r>
      <w:r>
        <w:t>and then</w:t>
      </w:r>
      <w:r w:rsidR="00DD160D">
        <w:t xml:space="preserve"> print</w:t>
      </w:r>
      <w:r>
        <w:t>ing out the</w:t>
      </w:r>
      <w:r w:rsidR="005067E5">
        <w:t xml:space="preserve"> chosen</w:t>
      </w:r>
      <w:r>
        <w:t xml:space="preserve"> choice for</w:t>
      </w:r>
      <w:r w:rsidR="00DD160D">
        <w:t xml:space="preserve"> the user.</w:t>
      </w:r>
    </w:p>
    <w:p w14:paraId="0645B8F6" w14:textId="77777777" w:rsidR="00BC4FD2" w:rsidRDefault="00BC4FD2">
      <w:bookmarkStart w:id="5" w:name="_GoBack"/>
      <w:bookmarkEnd w:id="5"/>
    </w:p>
    <w:p w14:paraId="2152E521" w14:textId="3B195F51" w:rsidR="00BC4FD2" w:rsidRDefault="00711043">
      <w:r>
        <w:rPr>
          <w:noProof/>
        </w:rPr>
        <w:drawing>
          <wp:anchor distT="0" distB="0" distL="114300" distR="114300" simplePos="0" relativeHeight="251660800" behindDoc="1" locked="0" layoutInCell="1" allowOverlap="1" wp14:anchorId="587226E2" wp14:editId="1E265CA6">
            <wp:simplePos x="0" y="0"/>
            <wp:positionH relativeFrom="column">
              <wp:posOffset>-962025</wp:posOffset>
            </wp:positionH>
            <wp:positionV relativeFrom="paragraph">
              <wp:posOffset>397510</wp:posOffset>
            </wp:positionV>
            <wp:extent cx="7419326" cy="45529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326" cy="4552950"/>
                    </a:xfrm>
                    <a:prstGeom prst="rect">
                      <a:avLst/>
                    </a:prstGeom>
                    <a:noFill/>
                  </pic:spPr>
                </pic:pic>
              </a:graphicData>
            </a:graphic>
            <wp14:sizeRelH relativeFrom="page">
              <wp14:pctWidth>0</wp14:pctWidth>
            </wp14:sizeRelH>
            <wp14:sizeRelV relativeFrom="page">
              <wp14:pctHeight>0</wp14:pctHeight>
            </wp14:sizeRelV>
          </wp:anchor>
        </w:drawing>
      </w:r>
      <w:r w:rsidR="00BC4FD2">
        <w:t>The following diagram will show an overview on how @Foodiegram will work.</w:t>
      </w:r>
    </w:p>
    <w:p w14:paraId="0C628492" w14:textId="0CA9636A" w:rsidR="00BC4FD2" w:rsidRDefault="00BC4FD2"/>
    <w:p w14:paraId="278D6FDC" w14:textId="431C98A9" w:rsidR="00BC4FD2" w:rsidRDefault="00BC4FD2"/>
    <w:p w14:paraId="22349BBE" w14:textId="3159168D" w:rsidR="00BC4FD2" w:rsidRDefault="00BC4FD2"/>
    <w:p w14:paraId="6A72B9D9" w14:textId="2F22DD01" w:rsidR="00BC4FD2" w:rsidRDefault="00BC4FD2"/>
    <w:p w14:paraId="04ADA3A4" w14:textId="4CCAC8EC" w:rsidR="00BC4FD2" w:rsidRDefault="00BC4FD2">
      <w:r>
        <w:br w:type="page"/>
      </w:r>
    </w:p>
    <w:p w14:paraId="103FD891" w14:textId="48CB343E" w:rsidR="0032469B" w:rsidRPr="00BC4FD2" w:rsidRDefault="00BC4FD2" w:rsidP="0032469B">
      <w:pPr>
        <w:rPr>
          <w:sz w:val="28"/>
          <w:szCs w:val="28"/>
          <w:u w:val="single"/>
        </w:rPr>
      </w:pPr>
      <w:r w:rsidRPr="00BC4FD2">
        <w:rPr>
          <w:sz w:val="28"/>
          <w:szCs w:val="28"/>
          <w:u w:val="single"/>
        </w:rPr>
        <w:lastRenderedPageBreak/>
        <w:t>S</w:t>
      </w:r>
      <w:r w:rsidR="0032469B" w:rsidRPr="00BC4FD2">
        <w:rPr>
          <w:sz w:val="28"/>
          <w:szCs w:val="28"/>
          <w:u w:val="single"/>
        </w:rPr>
        <w:t>teps</w:t>
      </w:r>
      <w:r w:rsidR="0064293F" w:rsidRPr="00BC4FD2">
        <w:rPr>
          <w:sz w:val="28"/>
          <w:szCs w:val="28"/>
          <w:u w:val="single"/>
        </w:rPr>
        <w:t xml:space="preserve"> on</w:t>
      </w:r>
      <w:r w:rsidR="0032469B" w:rsidRPr="00BC4FD2">
        <w:rPr>
          <w:sz w:val="28"/>
          <w:szCs w:val="28"/>
          <w:u w:val="single"/>
        </w:rPr>
        <w:t xml:space="preserve"> how a user uses our bot is as followed:</w:t>
      </w:r>
    </w:p>
    <w:p w14:paraId="7C63F80E" w14:textId="1713013A" w:rsidR="0032469B" w:rsidRDefault="0032469B" w:rsidP="0032469B">
      <w:r>
        <w:t>1) User starts the bot b</w:t>
      </w:r>
      <w:r w:rsidR="00F23BD3">
        <w:t>y sending " /start " to the bot</w:t>
      </w:r>
      <w:r>
        <w:t>.</w:t>
      </w:r>
    </w:p>
    <w:p w14:paraId="223038EF" w14:textId="545857BB" w:rsidR="0032469B" w:rsidRDefault="0032469B" w:rsidP="0032469B">
      <w:r>
        <w:t>2) User is gi</w:t>
      </w:r>
      <w:r w:rsidR="00F23BD3">
        <w:t>ven 2 choices to choose from: "Food c</w:t>
      </w:r>
      <w:r>
        <w:t>ourt " or " Fast</w:t>
      </w:r>
      <w:r w:rsidR="006F3AD5">
        <w:t>F</w:t>
      </w:r>
      <w:r>
        <w:t>ood ".</w:t>
      </w:r>
    </w:p>
    <w:p w14:paraId="2E3BD9AC" w14:textId="13EFD748" w:rsidR="00BC4FD2" w:rsidRDefault="0032469B" w:rsidP="0032469B">
      <w:r>
        <w:t>3)</w:t>
      </w:r>
      <w:r w:rsidR="00BC4FD2">
        <w:t xml:space="preserve"> </w:t>
      </w:r>
      <w:r w:rsidR="005F7178">
        <w:t>If u</w:t>
      </w:r>
      <w:r>
        <w:t>ser</w:t>
      </w:r>
      <w:r w:rsidR="005F7178">
        <w:t xml:space="preserve"> chose “ Food court”, he</w:t>
      </w:r>
      <w:r>
        <w:t xml:space="preserve"> is given</w:t>
      </w:r>
      <w:r w:rsidR="005F7178">
        <w:t xml:space="preserve"> 3 more</w:t>
      </w:r>
      <w:r>
        <w:t xml:space="preserve"> </w:t>
      </w:r>
      <w:r w:rsidR="00F23BD3">
        <w:t>choices to choose from: " Halal</w:t>
      </w:r>
      <w:r>
        <w:t xml:space="preserve">" or " </w:t>
      </w:r>
      <w:r w:rsidR="006F3AD5">
        <w:t>Anything</w:t>
      </w:r>
      <w:r w:rsidR="005F7178">
        <w:t xml:space="preserve"> " and “Restart”.</w:t>
      </w:r>
      <w:r w:rsidR="00BC4FD2">
        <w:t xml:space="preserve"> In this case, the user will carry on from </w:t>
      </w:r>
      <w:r w:rsidR="00BC4FD2" w:rsidRPr="00BC4FD2">
        <w:rPr>
          <w:b/>
          <w:u w:val="single"/>
        </w:rPr>
        <w:t>step 4</w:t>
      </w:r>
      <w:r w:rsidR="00BC4FD2">
        <w:t>.</w:t>
      </w:r>
      <w:r w:rsidR="005F7178">
        <w:t xml:space="preserve"> </w:t>
      </w:r>
    </w:p>
    <w:p w14:paraId="2F04E871" w14:textId="6C23A4D4" w:rsidR="0032469B" w:rsidRDefault="00BC4FD2" w:rsidP="0032469B">
      <w:r>
        <w:t xml:space="preserve">   </w:t>
      </w:r>
      <w:r w:rsidR="005F7178">
        <w:t>If user chose “FastFood”, he will be given 4 choices to choose from: Mcdonalds, KFC, Subway &amp; Pizzahut.</w:t>
      </w:r>
      <w:r w:rsidR="00D17216">
        <w:t xml:space="preserve"> In this case. t</w:t>
      </w:r>
      <w:r>
        <w:t xml:space="preserve">he user will carry on from </w:t>
      </w:r>
      <w:r w:rsidRPr="00BC4FD2">
        <w:rPr>
          <w:b/>
          <w:u w:val="single"/>
        </w:rPr>
        <w:t>step 7</w:t>
      </w:r>
      <w:r w:rsidR="005F7178">
        <w:t>.</w:t>
      </w:r>
    </w:p>
    <w:p w14:paraId="6A55F2B1" w14:textId="0D00A492" w:rsidR="0032469B" w:rsidRDefault="0032469B" w:rsidP="0032469B">
      <w:r>
        <w:t xml:space="preserve">4) Bot will </w:t>
      </w:r>
      <w:r w:rsidR="00F23BD3">
        <w:t>now look into the narrowed down database based on</w:t>
      </w:r>
      <w:r>
        <w:t xml:space="preserve"> the choice user </w:t>
      </w:r>
      <w:r w:rsidR="00F23BD3">
        <w:t xml:space="preserve">has </w:t>
      </w:r>
      <w:r>
        <w:t>selected.</w:t>
      </w:r>
    </w:p>
    <w:p w14:paraId="7E4C609D" w14:textId="2094D937" w:rsidR="0032469B" w:rsidRDefault="0032469B" w:rsidP="0032469B">
      <w:r>
        <w:t>5) Bot will randomize and print one choice to the user.</w:t>
      </w:r>
    </w:p>
    <w:p w14:paraId="532371F4" w14:textId="46B70A21" w:rsidR="0032469B" w:rsidRDefault="0032469B" w:rsidP="0032469B">
      <w:r>
        <w:t>6)</w:t>
      </w:r>
      <w:r w:rsidR="000A6574">
        <w:t xml:space="preserve"> User is given 2 choices, “YES” and “NO!” to show his satisfaction on the food advice given.</w:t>
      </w:r>
      <w:r>
        <w:t xml:space="preserve"> If user is satisfied with the choice, </w:t>
      </w:r>
      <w:r w:rsidR="00BC4FD2">
        <w:t>he</w:t>
      </w:r>
      <w:r>
        <w:t xml:space="preserve"> will</w:t>
      </w:r>
      <w:r w:rsidR="000A6574">
        <w:t xml:space="preserve"> choose the “YES” option, where he will end chat with the bot</w:t>
      </w:r>
      <w:r>
        <w:t xml:space="preserve">. </w:t>
      </w:r>
      <w:r w:rsidR="00F23BD3">
        <w:t>Otherwise</w:t>
      </w:r>
      <w:r>
        <w:t xml:space="preserve">, </w:t>
      </w:r>
      <w:r w:rsidR="00F23BD3">
        <w:t xml:space="preserve">the </w:t>
      </w:r>
      <w:r w:rsidR="00BC4FD2">
        <w:t xml:space="preserve">user </w:t>
      </w:r>
      <w:r w:rsidR="000A6574">
        <w:t xml:space="preserve">will choose the “NO!” option where he </w:t>
      </w:r>
      <w:r w:rsidR="00BC4FD2">
        <w:t xml:space="preserve">will </w:t>
      </w:r>
      <w:r w:rsidR="000A6574">
        <w:t xml:space="preserve">be redirected back to </w:t>
      </w:r>
      <w:r w:rsidR="000A6574" w:rsidRPr="000A6574">
        <w:rPr>
          <w:b/>
          <w:u w:val="single"/>
        </w:rPr>
        <w:t>step 2</w:t>
      </w:r>
      <w:r w:rsidR="000A6574">
        <w:t xml:space="preserve">. </w:t>
      </w:r>
    </w:p>
    <w:p w14:paraId="60A4F9F0" w14:textId="290EC551" w:rsidR="005F7178" w:rsidRDefault="005F7178" w:rsidP="0032469B">
      <w:pPr>
        <w:rPr>
          <w:b/>
          <w:u w:val="single"/>
        </w:rPr>
      </w:pPr>
      <w:r>
        <w:t xml:space="preserve">7) Bot will now print out the sub-categories for each individual </w:t>
      </w:r>
      <w:r w:rsidR="00BC4FD2">
        <w:t xml:space="preserve">restaurant. Some examples of sub-categories are: “Alacarte” or “meals”. The “Restart” option is also available for the user to go back to </w:t>
      </w:r>
      <w:r w:rsidR="00BC4FD2" w:rsidRPr="00BC4FD2">
        <w:rPr>
          <w:b/>
          <w:u w:val="single"/>
        </w:rPr>
        <w:t>step 2</w:t>
      </w:r>
      <w:r w:rsidR="00BC4FD2">
        <w:rPr>
          <w:b/>
          <w:u w:val="single"/>
        </w:rPr>
        <w:t>.</w:t>
      </w:r>
    </w:p>
    <w:p w14:paraId="23E0D611" w14:textId="3A66D7B0" w:rsidR="00BC4FD2" w:rsidRDefault="00BC4FD2" w:rsidP="00BC4FD2">
      <w:r>
        <w:t>8) Bot will now look into the narrowed down database based on the choice user has selected.</w:t>
      </w:r>
    </w:p>
    <w:p w14:paraId="14AFF787" w14:textId="42FB6070" w:rsidR="00BC4FD2" w:rsidRDefault="00BC4FD2" w:rsidP="00BC4FD2">
      <w:r>
        <w:t>9) Bot will randomize and print one choice to the user.</w:t>
      </w:r>
    </w:p>
    <w:p w14:paraId="3C010594" w14:textId="250F7A26" w:rsidR="000A6574" w:rsidRDefault="00BC4FD2" w:rsidP="000A6574">
      <w:r>
        <w:t>10</w:t>
      </w:r>
      <w:r w:rsidR="000A6574">
        <w:t xml:space="preserve">) </w:t>
      </w:r>
      <w:r w:rsidR="000A6574">
        <w:t xml:space="preserve">User is given 2 choices, “YES” and “NO!” to show his satisfaction on the food advice given. If user is satisfied with the choice, he will choose the “YES” option, where he will end chat with the bot. Otherwise, the user will choose the “NO!” option where he will be redirected back to </w:t>
      </w:r>
      <w:r w:rsidR="000A6574" w:rsidRPr="000A6574">
        <w:rPr>
          <w:b/>
          <w:u w:val="single"/>
        </w:rPr>
        <w:t>step 2</w:t>
      </w:r>
      <w:r w:rsidR="000A6574">
        <w:t xml:space="preserve">. </w:t>
      </w:r>
    </w:p>
    <w:p w14:paraId="52206F01" w14:textId="46C2D8B9" w:rsidR="00C9268F" w:rsidRDefault="00C9268F" w:rsidP="00BC4FD2">
      <w:r>
        <w:rPr>
          <w:noProof/>
        </w:rPr>
        <w:t>11) User end</w:t>
      </w:r>
      <w:r w:rsidR="00320FD8">
        <w:rPr>
          <w:noProof/>
        </w:rPr>
        <w:t>s</w:t>
      </w:r>
      <w:r>
        <w:rPr>
          <w:noProof/>
        </w:rPr>
        <w:t xml:space="preserve"> the chat.</w:t>
      </w:r>
    </w:p>
    <w:p w14:paraId="1AEBB91A" w14:textId="3625DC2B" w:rsidR="00BC4FD2" w:rsidRDefault="00BC4FD2" w:rsidP="00BC4FD2"/>
    <w:p w14:paraId="7274D674" w14:textId="77777777" w:rsidR="00BC4FD2" w:rsidRDefault="00BC4FD2" w:rsidP="00BC4FD2"/>
    <w:p w14:paraId="77C05087" w14:textId="7CB20002" w:rsidR="00BC4FD2" w:rsidRDefault="00BC4FD2" w:rsidP="0032469B">
      <w:pPr>
        <w:rPr>
          <w:noProof/>
        </w:rPr>
      </w:pPr>
    </w:p>
    <w:p w14:paraId="489280D0" w14:textId="4F2D6EE6" w:rsidR="005F7178" w:rsidRDefault="005F7178">
      <w:pPr>
        <w:rPr>
          <w:noProof/>
        </w:rPr>
      </w:pPr>
      <w:r>
        <w:rPr>
          <w:noProof/>
        </w:rPr>
        <w:br w:type="page"/>
      </w:r>
    </w:p>
    <w:p w14:paraId="1D044573" w14:textId="3D8B19C2" w:rsidR="00105DC8" w:rsidRPr="00CE6CA0" w:rsidRDefault="00105DC8">
      <w:pPr>
        <w:rPr>
          <w:sz w:val="28"/>
          <w:szCs w:val="28"/>
          <w:u w:val="single"/>
        </w:rPr>
      </w:pPr>
      <w:r w:rsidRPr="00BC4FD2">
        <w:rPr>
          <w:sz w:val="28"/>
          <w:szCs w:val="28"/>
          <w:u w:val="single"/>
        </w:rPr>
        <w:lastRenderedPageBreak/>
        <w:t>S</w:t>
      </w:r>
      <w:r>
        <w:rPr>
          <w:sz w:val="28"/>
          <w:szCs w:val="28"/>
          <w:u w:val="single"/>
        </w:rPr>
        <w:t>creenshots illustrating how @Foodiegram works</w:t>
      </w:r>
      <w:r w:rsidRPr="00BC4FD2">
        <w:rPr>
          <w:sz w:val="28"/>
          <w:szCs w:val="28"/>
          <w:u w:val="single"/>
        </w:rPr>
        <w:t>:</w:t>
      </w:r>
    </w:p>
    <w:tbl>
      <w:tblPr>
        <w:tblStyle w:val="TableGrid"/>
        <w:tblW w:w="9999" w:type="dxa"/>
        <w:jc w:val="center"/>
        <w:tblBorders>
          <w:insideV w:val="none" w:sz="0" w:space="0" w:color="auto"/>
        </w:tblBorders>
        <w:tblLayout w:type="fixed"/>
        <w:tblLook w:val="04A0" w:firstRow="1" w:lastRow="0" w:firstColumn="1" w:lastColumn="0" w:noHBand="0" w:noVBand="1"/>
      </w:tblPr>
      <w:tblGrid>
        <w:gridCol w:w="1422"/>
        <w:gridCol w:w="3366"/>
        <w:gridCol w:w="344"/>
        <w:gridCol w:w="1276"/>
        <w:gridCol w:w="3591"/>
      </w:tblGrid>
      <w:tr w:rsidR="004F6811" w:rsidRPr="004F6811" w14:paraId="563C4146" w14:textId="77777777" w:rsidTr="00E83703">
        <w:trPr>
          <w:trHeight w:val="1700"/>
          <w:jc w:val="center"/>
        </w:trPr>
        <w:tc>
          <w:tcPr>
            <w:tcW w:w="1422" w:type="dxa"/>
          </w:tcPr>
          <w:p w14:paraId="5D992FDF" w14:textId="08268DC9" w:rsidR="004F6811" w:rsidRPr="004F6811" w:rsidRDefault="004F6811" w:rsidP="00CE6CA0">
            <w:pPr>
              <w:rPr>
                <w:sz w:val="28"/>
                <w:szCs w:val="28"/>
                <w:u w:val="single"/>
              </w:rPr>
            </w:pPr>
            <w:r>
              <w:rPr>
                <w:sz w:val="28"/>
                <w:szCs w:val="28"/>
                <w:u w:val="single"/>
              </w:rPr>
              <w:t xml:space="preserve">Step </w:t>
            </w:r>
            <w:r w:rsidRPr="004F6811">
              <w:rPr>
                <w:sz w:val="28"/>
                <w:szCs w:val="28"/>
                <w:u w:val="single"/>
              </w:rPr>
              <w:t>1</w:t>
            </w:r>
          </w:p>
        </w:tc>
        <w:tc>
          <w:tcPr>
            <w:tcW w:w="3366" w:type="dxa"/>
          </w:tcPr>
          <w:p w14:paraId="58CE6317" w14:textId="731D2ED6" w:rsidR="004F6811" w:rsidRPr="004F6811" w:rsidRDefault="004F6811" w:rsidP="00CE6CA0">
            <w:pPr>
              <w:rPr>
                <w:sz w:val="28"/>
                <w:szCs w:val="28"/>
                <w:u w:val="single"/>
              </w:rPr>
            </w:pPr>
            <w:r>
              <w:rPr>
                <w:noProof/>
                <w:sz w:val="28"/>
                <w:szCs w:val="28"/>
                <w:u w:val="single"/>
              </w:rPr>
              <w:drawing>
                <wp:inline distT="0" distB="0" distL="0" distR="0" wp14:anchorId="166A362F" wp14:editId="5D94C0F0">
                  <wp:extent cx="1971675" cy="3522817"/>
                  <wp:effectExtent l="0" t="0" r="0" b="1905"/>
                  <wp:docPr id="4" name="Picture 4" descr="C:\Users\sykice\AppData\Local\Microsoft\Windows\INetCacheContent.Word\WhatsApp Image 2016-09-30 at 12.51.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kice\AppData\Local\Microsoft\Windows\INetCacheContent.Word\WhatsApp Image 2016-09-30 at 12.51.50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4893" cy="3546434"/>
                          </a:xfrm>
                          <a:prstGeom prst="rect">
                            <a:avLst/>
                          </a:prstGeom>
                          <a:noFill/>
                          <a:ln>
                            <a:noFill/>
                          </a:ln>
                        </pic:spPr>
                      </pic:pic>
                    </a:graphicData>
                  </a:graphic>
                </wp:inline>
              </w:drawing>
            </w:r>
          </w:p>
        </w:tc>
        <w:tc>
          <w:tcPr>
            <w:tcW w:w="344" w:type="dxa"/>
            <w:tcBorders>
              <w:right w:val="single" w:sz="4" w:space="0" w:color="auto"/>
            </w:tcBorders>
          </w:tcPr>
          <w:p w14:paraId="2D8B98F8" w14:textId="77777777" w:rsidR="004F6811" w:rsidRDefault="004F6811" w:rsidP="00CE6CA0">
            <w:pPr>
              <w:rPr>
                <w:sz w:val="28"/>
                <w:szCs w:val="28"/>
                <w:u w:val="single"/>
              </w:rPr>
            </w:pPr>
          </w:p>
        </w:tc>
        <w:tc>
          <w:tcPr>
            <w:tcW w:w="1276" w:type="dxa"/>
            <w:tcBorders>
              <w:left w:val="single" w:sz="4" w:space="0" w:color="auto"/>
            </w:tcBorders>
          </w:tcPr>
          <w:p w14:paraId="00BC4479" w14:textId="0B21DF99" w:rsidR="004F6811" w:rsidRPr="004F6811" w:rsidRDefault="004F6811" w:rsidP="00CE6CA0">
            <w:pPr>
              <w:rPr>
                <w:sz w:val="28"/>
                <w:szCs w:val="28"/>
                <w:u w:val="single"/>
              </w:rPr>
            </w:pPr>
            <w:r>
              <w:rPr>
                <w:sz w:val="28"/>
                <w:szCs w:val="28"/>
                <w:u w:val="single"/>
              </w:rPr>
              <w:t>Step 2</w:t>
            </w:r>
          </w:p>
        </w:tc>
        <w:tc>
          <w:tcPr>
            <w:tcW w:w="3591" w:type="dxa"/>
          </w:tcPr>
          <w:p w14:paraId="519B84A3" w14:textId="42A38676" w:rsidR="004F6811" w:rsidRPr="004F6811" w:rsidRDefault="004F6811" w:rsidP="00CE6CA0">
            <w:pPr>
              <w:rPr>
                <w:sz w:val="28"/>
                <w:szCs w:val="28"/>
                <w:u w:val="single"/>
              </w:rPr>
            </w:pPr>
            <w:r>
              <w:rPr>
                <w:noProof/>
                <w:sz w:val="28"/>
                <w:szCs w:val="28"/>
                <w:u w:val="single"/>
              </w:rPr>
              <w:drawing>
                <wp:inline distT="0" distB="0" distL="0" distR="0" wp14:anchorId="0BB6F213" wp14:editId="67E80DAB">
                  <wp:extent cx="1993300" cy="3552825"/>
                  <wp:effectExtent l="0" t="0" r="6985" b="0"/>
                  <wp:docPr id="3" name="Picture 3" descr="C:\Users\sykice\AppData\Local\Microsoft\Windows\INetCacheContent.Word\WhatsApp Image 2016-09-30 at 12.51.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kice\AppData\Local\Microsoft\Windows\INetCacheContent.Word\WhatsApp Image 2016-09-30 at 12.51.51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7938" cy="3561092"/>
                          </a:xfrm>
                          <a:prstGeom prst="rect">
                            <a:avLst/>
                          </a:prstGeom>
                          <a:noFill/>
                          <a:ln>
                            <a:noFill/>
                          </a:ln>
                        </pic:spPr>
                      </pic:pic>
                    </a:graphicData>
                  </a:graphic>
                </wp:inline>
              </w:drawing>
            </w:r>
          </w:p>
        </w:tc>
      </w:tr>
      <w:tr w:rsidR="004F6811" w:rsidRPr="004F6811" w14:paraId="0F4951A9" w14:textId="77777777" w:rsidTr="00E83703">
        <w:trPr>
          <w:trHeight w:val="1523"/>
          <w:jc w:val="center"/>
        </w:trPr>
        <w:tc>
          <w:tcPr>
            <w:tcW w:w="1422" w:type="dxa"/>
          </w:tcPr>
          <w:p w14:paraId="60A0FA7C" w14:textId="77777777" w:rsidR="004F6811" w:rsidRPr="004F6811" w:rsidRDefault="004F6811" w:rsidP="00CE6CA0">
            <w:pPr>
              <w:rPr>
                <w:sz w:val="28"/>
                <w:szCs w:val="28"/>
                <w:u w:val="single"/>
              </w:rPr>
            </w:pPr>
            <w:r>
              <w:rPr>
                <w:sz w:val="28"/>
                <w:szCs w:val="28"/>
                <w:u w:val="single"/>
              </w:rPr>
              <w:t>Step 3</w:t>
            </w:r>
          </w:p>
        </w:tc>
        <w:tc>
          <w:tcPr>
            <w:tcW w:w="3366" w:type="dxa"/>
          </w:tcPr>
          <w:p w14:paraId="1AB66202" w14:textId="0478228E" w:rsidR="004F6811" w:rsidRPr="004F6811" w:rsidRDefault="000A6574" w:rsidP="00CE6CA0">
            <w:pPr>
              <w:rPr>
                <w:sz w:val="28"/>
                <w:szCs w:val="28"/>
                <w:u w:val="single"/>
              </w:rPr>
            </w:pPr>
            <w:r>
              <w:rPr>
                <w:sz w:val="28"/>
                <w:szCs w:val="28"/>
                <w:u w:val="single"/>
              </w:rPr>
              <w:pict w14:anchorId="180AD3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6pt;height:278.25pt">
                  <v:imagedata r:id="rId11" o:title="WhatsApp Image 2016-09-30 at 12"/>
                </v:shape>
              </w:pict>
            </w:r>
          </w:p>
        </w:tc>
        <w:tc>
          <w:tcPr>
            <w:tcW w:w="344" w:type="dxa"/>
            <w:tcBorders>
              <w:right w:val="single" w:sz="4" w:space="0" w:color="auto"/>
            </w:tcBorders>
          </w:tcPr>
          <w:p w14:paraId="221337D6" w14:textId="77777777" w:rsidR="004F6811" w:rsidRDefault="004F6811" w:rsidP="00CE6CA0">
            <w:pPr>
              <w:rPr>
                <w:sz w:val="28"/>
                <w:szCs w:val="28"/>
                <w:u w:val="single"/>
              </w:rPr>
            </w:pPr>
          </w:p>
        </w:tc>
        <w:tc>
          <w:tcPr>
            <w:tcW w:w="1276" w:type="dxa"/>
            <w:tcBorders>
              <w:left w:val="single" w:sz="4" w:space="0" w:color="auto"/>
            </w:tcBorders>
          </w:tcPr>
          <w:p w14:paraId="5113A997" w14:textId="587CC0A1" w:rsidR="004F6811" w:rsidRDefault="004F6811" w:rsidP="00CE6CA0">
            <w:pPr>
              <w:rPr>
                <w:sz w:val="28"/>
                <w:szCs w:val="28"/>
                <w:u w:val="single"/>
              </w:rPr>
            </w:pPr>
            <w:r>
              <w:rPr>
                <w:sz w:val="28"/>
                <w:szCs w:val="28"/>
                <w:u w:val="single"/>
              </w:rPr>
              <w:t>Step 3</w:t>
            </w:r>
            <w:r w:rsidR="00CE6CA0">
              <w:rPr>
                <w:sz w:val="28"/>
                <w:szCs w:val="28"/>
                <w:u w:val="single"/>
              </w:rPr>
              <w:t>*</w:t>
            </w:r>
          </w:p>
          <w:p w14:paraId="61DA9CF9" w14:textId="3F4CC918" w:rsidR="00105DC8" w:rsidRPr="004F6811" w:rsidRDefault="00105DC8" w:rsidP="00CE6CA0">
            <w:pPr>
              <w:rPr>
                <w:sz w:val="28"/>
                <w:szCs w:val="28"/>
                <w:u w:val="single"/>
              </w:rPr>
            </w:pPr>
          </w:p>
        </w:tc>
        <w:tc>
          <w:tcPr>
            <w:tcW w:w="3591" w:type="dxa"/>
          </w:tcPr>
          <w:p w14:paraId="1AC4E9C8" w14:textId="6B7A1E3D" w:rsidR="004F6811" w:rsidRPr="004F6811" w:rsidRDefault="004F6811" w:rsidP="00CE6CA0">
            <w:pPr>
              <w:rPr>
                <w:sz w:val="28"/>
                <w:szCs w:val="28"/>
                <w:u w:val="single"/>
              </w:rPr>
            </w:pPr>
            <w:r>
              <w:rPr>
                <w:noProof/>
                <w:sz w:val="28"/>
                <w:szCs w:val="28"/>
                <w:u w:val="single"/>
              </w:rPr>
              <w:drawing>
                <wp:inline distT="0" distB="0" distL="0" distR="0" wp14:anchorId="1E5EB966" wp14:editId="793F3666">
                  <wp:extent cx="1979916" cy="3524250"/>
                  <wp:effectExtent l="0" t="0" r="1905" b="0"/>
                  <wp:docPr id="5" name="Picture 5" descr="C:\Users\sykice\AppData\Local\Microsoft\Windows\INetCacheContent.Word\WhatsApp Image 2016-09-30 at 12.51.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ykice\AppData\Local\Microsoft\Windows\INetCacheContent.Word\WhatsApp Image 2016-09-30 at 12.51.54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554" cy="3541406"/>
                          </a:xfrm>
                          <a:prstGeom prst="rect">
                            <a:avLst/>
                          </a:prstGeom>
                          <a:noFill/>
                          <a:ln>
                            <a:noFill/>
                          </a:ln>
                        </pic:spPr>
                      </pic:pic>
                    </a:graphicData>
                  </a:graphic>
                </wp:inline>
              </w:drawing>
            </w:r>
          </w:p>
        </w:tc>
      </w:tr>
      <w:tr w:rsidR="004F6811" w:rsidRPr="004F6811" w14:paraId="1DB8DDFB" w14:textId="77777777" w:rsidTr="00E83703">
        <w:trPr>
          <w:trHeight w:val="1613"/>
          <w:jc w:val="center"/>
        </w:trPr>
        <w:tc>
          <w:tcPr>
            <w:tcW w:w="1422" w:type="dxa"/>
          </w:tcPr>
          <w:p w14:paraId="0ACE761F" w14:textId="5548CB18" w:rsidR="004F6811" w:rsidRPr="004F6811" w:rsidRDefault="004F6811" w:rsidP="00CE6CA0">
            <w:pPr>
              <w:rPr>
                <w:sz w:val="28"/>
                <w:szCs w:val="28"/>
                <w:u w:val="single"/>
              </w:rPr>
            </w:pPr>
            <w:r>
              <w:rPr>
                <w:sz w:val="28"/>
                <w:szCs w:val="28"/>
                <w:u w:val="single"/>
              </w:rPr>
              <w:lastRenderedPageBreak/>
              <w:t xml:space="preserve">Step </w:t>
            </w:r>
            <w:r w:rsidR="00E24463">
              <w:rPr>
                <w:sz w:val="28"/>
                <w:szCs w:val="28"/>
                <w:u w:val="single"/>
              </w:rPr>
              <w:t>4 +</w:t>
            </w:r>
            <w:r>
              <w:rPr>
                <w:sz w:val="28"/>
                <w:szCs w:val="28"/>
                <w:u w:val="single"/>
              </w:rPr>
              <w:t>5</w:t>
            </w:r>
            <w:r w:rsidR="00105DC8">
              <w:rPr>
                <w:sz w:val="28"/>
                <w:szCs w:val="28"/>
                <w:u w:val="single"/>
              </w:rPr>
              <w:t xml:space="preserve"> </w:t>
            </w:r>
          </w:p>
        </w:tc>
        <w:tc>
          <w:tcPr>
            <w:tcW w:w="3366" w:type="dxa"/>
          </w:tcPr>
          <w:p w14:paraId="2D963FCE" w14:textId="31239F8C" w:rsidR="004F6811" w:rsidRPr="004F6811" w:rsidRDefault="00105DC8" w:rsidP="00CE6CA0">
            <w:pPr>
              <w:rPr>
                <w:sz w:val="28"/>
                <w:szCs w:val="28"/>
                <w:u w:val="single"/>
              </w:rPr>
            </w:pPr>
            <w:r>
              <w:rPr>
                <w:noProof/>
                <w:sz w:val="28"/>
                <w:szCs w:val="28"/>
                <w:u w:val="single"/>
              </w:rPr>
              <w:drawing>
                <wp:inline distT="0" distB="0" distL="0" distR="0" wp14:anchorId="76906665" wp14:editId="6E1B7A0F">
                  <wp:extent cx="2009775" cy="3571776"/>
                  <wp:effectExtent l="0" t="0" r="0" b="0"/>
                  <wp:docPr id="2" name="Picture 2" descr="C:\Users\sykice\AppData\Local\Microsoft\Windows\INetCacheContent.Word\WhatsApp Image 2016-09-30 at 12.51.5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ykice\AppData\Local\Microsoft\Windows\INetCacheContent.Word\WhatsApp Image 2016-09-30 at 12.51.53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389" cy="3574644"/>
                          </a:xfrm>
                          <a:prstGeom prst="rect">
                            <a:avLst/>
                          </a:prstGeom>
                          <a:noFill/>
                          <a:ln>
                            <a:noFill/>
                          </a:ln>
                        </pic:spPr>
                      </pic:pic>
                    </a:graphicData>
                  </a:graphic>
                </wp:inline>
              </w:drawing>
            </w:r>
          </w:p>
        </w:tc>
        <w:tc>
          <w:tcPr>
            <w:tcW w:w="344" w:type="dxa"/>
            <w:tcBorders>
              <w:right w:val="single" w:sz="4" w:space="0" w:color="auto"/>
            </w:tcBorders>
          </w:tcPr>
          <w:p w14:paraId="1ABAC556" w14:textId="77777777" w:rsidR="004F6811" w:rsidRDefault="004F6811" w:rsidP="00CE6CA0">
            <w:pPr>
              <w:rPr>
                <w:sz w:val="28"/>
                <w:szCs w:val="28"/>
                <w:u w:val="single"/>
              </w:rPr>
            </w:pPr>
          </w:p>
        </w:tc>
        <w:tc>
          <w:tcPr>
            <w:tcW w:w="1276" w:type="dxa"/>
            <w:tcBorders>
              <w:left w:val="single" w:sz="4" w:space="0" w:color="auto"/>
            </w:tcBorders>
          </w:tcPr>
          <w:p w14:paraId="781A92AE" w14:textId="565EBDB5" w:rsidR="004F6811" w:rsidRPr="004F6811" w:rsidRDefault="00C84084" w:rsidP="00CE6CA0">
            <w:pPr>
              <w:rPr>
                <w:sz w:val="28"/>
                <w:szCs w:val="28"/>
                <w:u w:val="single"/>
              </w:rPr>
            </w:pPr>
            <w:r>
              <w:rPr>
                <w:sz w:val="28"/>
                <w:szCs w:val="28"/>
                <w:u w:val="single"/>
              </w:rPr>
              <w:t>Step 6</w:t>
            </w:r>
            <w:r w:rsidR="00CE6CA0">
              <w:rPr>
                <w:sz w:val="28"/>
                <w:szCs w:val="28"/>
                <w:u w:val="single"/>
              </w:rPr>
              <w:t>*</w:t>
            </w:r>
          </w:p>
        </w:tc>
        <w:tc>
          <w:tcPr>
            <w:tcW w:w="3591" w:type="dxa"/>
          </w:tcPr>
          <w:p w14:paraId="2E7A1D0A" w14:textId="45BFFC5F" w:rsidR="004F6811" w:rsidRPr="004F6811" w:rsidRDefault="00C84084" w:rsidP="00CE6CA0">
            <w:pPr>
              <w:rPr>
                <w:sz w:val="28"/>
                <w:szCs w:val="28"/>
                <w:u w:val="single"/>
              </w:rPr>
            </w:pPr>
            <w:r>
              <w:rPr>
                <w:noProof/>
              </w:rPr>
              <w:drawing>
                <wp:inline distT="0" distB="0" distL="0" distR="0" wp14:anchorId="5D3C6684" wp14:editId="60E1ADE9">
                  <wp:extent cx="2029596" cy="3609975"/>
                  <wp:effectExtent l="0" t="0" r="8890" b="0"/>
                  <wp:docPr id="14" name="Picture 14" descr="C:\Users\sykice\AppData\Local\Microsoft\Windows\INetCacheContent.Word\WhatsApp Image 2016-09-30 at 11.46.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ykice\AppData\Local\Microsoft\Windows\INetCacheContent.Word\WhatsApp Image 2016-09-30 at 11.46.34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4953" cy="3637290"/>
                          </a:xfrm>
                          <a:prstGeom prst="rect">
                            <a:avLst/>
                          </a:prstGeom>
                          <a:noFill/>
                          <a:ln>
                            <a:noFill/>
                          </a:ln>
                        </pic:spPr>
                      </pic:pic>
                    </a:graphicData>
                  </a:graphic>
                </wp:inline>
              </w:drawing>
            </w:r>
          </w:p>
        </w:tc>
      </w:tr>
      <w:tr w:rsidR="004F6811" w:rsidRPr="004F6811" w14:paraId="571CCCB6" w14:textId="77777777" w:rsidTr="00E83703">
        <w:trPr>
          <w:trHeight w:val="1793"/>
          <w:jc w:val="center"/>
        </w:trPr>
        <w:tc>
          <w:tcPr>
            <w:tcW w:w="1422" w:type="dxa"/>
          </w:tcPr>
          <w:p w14:paraId="58289563" w14:textId="09792064" w:rsidR="004F6811" w:rsidRPr="004F6811" w:rsidRDefault="00C84084" w:rsidP="00CE6CA0">
            <w:pPr>
              <w:rPr>
                <w:sz w:val="28"/>
                <w:szCs w:val="28"/>
                <w:u w:val="single"/>
              </w:rPr>
            </w:pPr>
            <w:r>
              <w:rPr>
                <w:sz w:val="28"/>
                <w:szCs w:val="28"/>
                <w:u w:val="single"/>
              </w:rPr>
              <w:t>Step 4+5*</w:t>
            </w:r>
          </w:p>
        </w:tc>
        <w:tc>
          <w:tcPr>
            <w:tcW w:w="3366" w:type="dxa"/>
          </w:tcPr>
          <w:p w14:paraId="27F7E171" w14:textId="3E58E6CD" w:rsidR="004F6811" w:rsidRPr="004F6811" w:rsidRDefault="00C84084" w:rsidP="00CE6CA0">
            <w:pPr>
              <w:rPr>
                <w:sz w:val="28"/>
                <w:szCs w:val="28"/>
                <w:u w:val="single"/>
              </w:rPr>
            </w:pPr>
            <w:r>
              <w:rPr>
                <w:noProof/>
                <w:sz w:val="28"/>
                <w:szCs w:val="28"/>
                <w:u w:val="single"/>
              </w:rPr>
              <w:drawing>
                <wp:inline distT="0" distB="0" distL="0" distR="0" wp14:anchorId="739B23E8" wp14:editId="2683ABD3">
                  <wp:extent cx="2122932" cy="3790950"/>
                  <wp:effectExtent l="0" t="0" r="0" b="0"/>
                  <wp:docPr id="6" name="Picture 6" descr="C:\Users\sykice\AppData\Local\Microsoft\Windows\INetCacheContent.Word\WhatsApp Image 2016-09-30 at 12.51.5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ykice\AppData\Local\Microsoft\Windows\INetCacheContent.Word\WhatsApp Image 2016-09-30 at 12.51.52 A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8184" cy="3800329"/>
                          </a:xfrm>
                          <a:prstGeom prst="rect">
                            <a:avLst/>
                          </a:prstGeom>
                          <a:noFill/>
                          <a:ln>
                            <a:noFill/>
                          </a:ln>
                        </pic:spPr>
                      </pic:pic>
                    </a:graphicData>
                  </a:graphic>
                </wp:inline>
              </w:drawing>
            </w:r>
          </w:p>
        </w:tc>
        <w:tc>
          <w:tcPr>
            <w:tcW w:w="344" w:type="dxa"/>
            <w:tcBorders>
              <w:right w:val="single" w:sz="4" w:space="0" w:color="auto"/>
            </w:tcBorders>
          </w:tcPr>
          <w:p w14:paraId="1B8E26DA" w14:textId="77777777" w:rsidR="004F6811" w:rsidRDefault="004F6811" w:rsidP="00CE6CA0">
            <w:pPr>
              <w:rPr>
                <w:sz w:val="28"/>
                <w:szCs w:val="28"/>
                <w:u w:val="single"/>
              </w:rPr>
            </w:pPr>
          </w:p>
        </w:tc>
        <w:tc>
          <w:tcPr>
            <w:tcW w:w="1276" w:type="dxa"/>
            <w:tcBorders>
              <w:left w:val="single" w:sz="4" w:space="0" w:color="auto"/>
            </w:tcBorders>
          </w:tcPr>
          <w:p w14:paraId="6B9063CC" w14:textId="3B9FC71D" w:rsidR="004F6811" w:rsidRPr="004F6811" w:rsidRDefault="00C84084" w:rsidP="00CE6CA0">
            <w:pPr>
              <w:rPr>
                <w:sz w:val="28"/>
                <w:szCs w:val="28"/>
                <w:u w:val="single"/>
              </w:rPr>
            </w:pPr>
            <w:r>
              <w:rPr>
                <w:sz w:val="28"/>
                <w:szCs w:val="28"/>
                <w:u w:val="single"/>
              </w:rPr>
              <w:t>Step 6*</w:t>
            </w:r>
          </w:p>
        </w:tc>
        <w:tc>
          <w:tcPr>
            <w:tcW w:w="3591" w:type="dxa"/>
          </w:tcPr>
          <w:p w14:paraId="1D516858" w14:textId="41114D53" w:rsidR="004F6811" w:rsidRPr="004F6811" w:rsidRDefault="00C84084" w:rsidP="00CE6CA0">
            <w:pPr>
              <w:rPr>
                <w:sz w:val="28"/>
                <w:szCs w:val="28"/>
                <w:u w:val="single"/>
              </w:rPr>
            </w:pPr>
            <w:r>
              <w:rPr>
                <w:noProof/>
                <w:sz w:val="28"/>
                <w:szCs w:val="28"/>
                <w:u w:val="single"/>
              </w:rPr>
              <w:pict w14:anchorId="1C6B2876">
                <v:shape id="_x0000_i1049" type="#_x0000_t75" style="width:168.75pt;height:300pt">
                  <v:imagedata r:id="rId16" o:title="WhatsApp Image 2016-09-30 at 11.46.34 AM (1)"/>
                </v:shape>
              </w:pict>
            </w:r>
          </w:p>
        </w:tc>
      </w:tr>
      <w:tr w:rsidR="000A6574" w:rsidRPr="004F6811" w14:paraId="61B1F7EB" w14:textId="77777777" w:rsidTr="00E83703">
        <w:trPr>
          <w:trHeight w:val="1793"/>
          <w:jc w:val="center"/>
        </w:trPr>
        <w:tc>
          <w:tcPr>
            <w:tcW w:w="1422" w:type="dxa"/>
          </w:tcPr>
          <w:p w14:paraId="4213A8D9" w14:textId="643A55FA" w:rsidR="000A6574" w:rsidRDefault="000A6574" w:rsidP="000A6574">
            <w:pPr>
              <w:rPr>
                <w:sz w:val="28"/>
                <w:szCs w:val="28"/>
                <w:u w:val="single"/>
              </w:rPr>
            </w:pPr>
            <w:r>
              <w:rPr>
                <w:sz w:val="28"/>
                <w:szCs w:val="28"/>
                <w:u w:val="single"/>
              </w:rPr>
              <w:lastRenderedPageBreak/>
              <w:t>Step 7</w:t>
            </w:r>
          </w:p>
        </w:tc>
        <w:tc>
          <w:tcPr>
            <w:tcW w:w="3366" w:type="dxa"/>
          </w:tcPr>
          <w:p w14:paraId="0741646D" w14:textId="254A8A7F" w:rsidR="000A6574" w:rsidRDefault="000A6574" w:rsidP="000A6574">
            <w:pPr>
              <w:rPr>
                <w:sz w:val="28"/>
                <w:szCs w:val="28"/>
                <w:u w:val="single"/>
              </w:rPr>
            </w:pPr>
            <w:r>
              <w:rPr>
                <w:sz w:val="28"/>
                <w:szCs w:val="28"/>
                <w:u w:val="single"/>
              </w:rPr>
              <w:pict w14:anchorId="2D014897">
                <v:shape id="_x0000_i1043" type="#_x0000_t75" style="width:158.25pt;height:281.25pt">
                  <v:imagedata r:id="rId17" o:title="WhatsApp Image 2016-09-30 at 12.51"/>
                </v:shape>
              </w:pict>
            </w:r>
          </w:p>
        </w:tc>
        <w:tc>
          <w:tcPr>
            <w:tcW w:w="344" w:type="dxa"/>
            <w:tcBorders>
              <w:right w:val="single" w:sz="4" w:space="0" w:color="auto"/>
            </w:tcBorders>
          </w:tcPr>
          <w:p w14:paraId="72B66A09" w14:textId="77777777" w:rsidR="000A6574" w:rsidRDefault="000A6574" w:rsidP="000A6574">
            <w:pPr>
              <w:rPr>
                <w:sz w:val="28"/>
                <w:szCs w:val="28"/>
                <w:u w:val="single"/>
              </w:rPr>
            </w:pPr>
          </w:p>
        </w:tc>
        <w:tc>
          <w:tcPr>
            <w:tcW w:w="1276" w:type="dxa"/>
            <w:tcBorders>
              <w:left w:val="single" w:sz="4" w:space="0" w:color="auto"/>
            </w:tcBorders>
          </w:tcPr>
          <w:p w14:paraId="5B0EBD33" w14:textId="5FED92ED" w:rsidR="000A6574" w:rsidRDefault="000A6574" w:rsidP="000A6574">
            <w:pPr>
              <w:rPr>
                <w:sz w:val="28"/>
                <w:szCs w:val="28"/>
                <w:u w:val="single"/>
              </w:rPr>
            </w:pPr>
            <w:r>
              <w:rPr>
                <w:sz w:val="28"/>
                <w:szCs w:val="28"/>
                <w:u w:val="single"/>
              </w:rPr>
              <w:t>Step 8+9</w:t>
            </w:r>
          </w:p>
        </w:tc>
        <w:tc>
          <w:tcPr>
            <w:tcW w:w="3591" w:type="dxa"/>
          </w:tcPr>
          <w:p w14:paraId="5F7D36F3" w14:textId="718219F2" w:rsidR="000A6574" w:rsidRDefault="000A6574" w:rsidP="000A6574">
            <w:pPr>
              <w:rPr>
                <w:noProof/>
                <w:sz w:val="28"/>
                <w:szCs w:val="28"/>
                <w:u w:val="single"/>
              </w:rPr>
            </w:pPr>
            <w:r>
              <w:rPr>
                <w:noProof/>
                <w:sz w:val="28"/>
                <w:szCs w:val="28"/>
                <w:u w:val="single"/>
              </w:rPr>
              <w:drawing>
                <wp:inline distT="0" distB="0" distL="0" distR="0" wp14:anchorId="272A4796" wp14:editId="1C0903E9">
                  <wp:extent cx="2000250" cy="3562350"/>
                  <wp:effectExtent l="0" t="0" r="0" b="0"/>
                  <wp:docPr id="7" name="Picture 7" descr="C:\Users\sykice\AppData\Local\Microsoft\Windows\INetCacheContent.Word\WhatsApp Image 2016-09-30 at 12.51.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ykice\AppData\Local\Microsoft\Windows\INetCacheContent.Word\WhatsApp Image 2016-09-30 at 12.51.55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0" cy="3562350"/>
                          </a:xfrm>
                          <a:prstGeom prst="rect">
                            <a:avLst/>
                          </a:prstGeom>
                          <a:noFill/>
                          <a:ln>
                            <a:noFill/>
                          </a:ln>
                        </pic:spPr>
                      </pic:pic>
                    </a:graphicData>
                  </a:graphic>
                </wp:inline>
              </w:drawing>
            </w:r>
          </w:p>
        </w:tc>
      </w:tr>
      <w:tr w:rsidR="00C84084" w:rsidRPr="004F6811" w14:paraId="0C182AE9" w14:textId="77777777" w:rsidTr="00E83703">
        <w:trPr>
          <w:trHeight w:val="1793"/>
          <w:jc w:val="center"/>
        </w:trPr>
        <w:tc>
          <w:tcPr>
            <w:tcW w:w="1422" w:type="dxa"/>
          </w:tcPr>
          <w:p w14:paraId="45D02003" w14:textId="77777777" w:rsidR="00C84084" w:rsidRDefault="00C84084" w:rsidP="00C84084">
            <w:pPr>
              <w:rPr>
                <w:sz w:val="28"/>
                <w:szCs w:val="28"/>
                <w:u w:val="single"/>
              </w:rPr>
            </w:pPr>
            <w:r>
              <w:rPr>
                <w:sz w:val="28"/>
                <w:szCs w:val="28"/>
                <w:u w:val="single"/>
              </w:rPr>
              <w:t xml:space="preserve">Step </w:t>
            </w:r>
            <w:r>
              <w:rPr>
                <w:sz w:val="28"/>
                <w:szCs w:val="28"/>
                <w:u w:val="single"/>
              </w:rPr>
              <w:t>10</w:t>
            </w:r>
          </w:p>
          <w:p w14:paraId="163FBD15" w14:textId="6C9C5E07" w:rsidR="00C84084" w:rsidRDefault="00C84084" w:rsidP="00C84084">
            <w:pPr>
              <w:rPr>
                <w:sz w:val="28"/>
                <w:szCs w:val="28"/>
                <w:u w:val="single"/>
              </w:rPr>
            </w:pPr>
          </w:p>
        </w:tc>
        <w:tc>
          <w:tcPr>
            <w:tcW w:w="3366" w:type="dxa"/>
          </w:tcPr>
          <w:p w14:paraId="26458328" w14:textId="36F30993" w:rsidR="00C84084" w:rsidRDefault="00C84084" w:rsidP="00C84084">
            <w:pPr>
              <w:rPr>
                <w:sz w:val="28"/>
                <w:szCs w:val="28"/>
                <w:u w:val="single"/>
              </w:rPr>
            </w:pPr>
            <w:r>
              <w:rPr>
                <w:noProof/>
              </w:rPr>
              <w:drawing>
                <wp:inline distT="0" distB="0" distL="0" distR="0" wp14:anchorId="6BCD8DAD" wp14:editId="507F08F3">
                  <wp:extent cx="2018886" cy="3590925"/>
                  <wp:effectExtent l="0" t="0" r="635" b="0"/>
                  <wp:docPr id="12" name="Picture 12" descr="C:\Users\sykice\AppData\Local\Microsoft\Windows\INetCacheContent.Word\WhatsApp Image 2016-09-30 at 11.41.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kice\AppData\Local\Microsoft\Windows\INetCacheContent.Word\WhatsApp Image 2016-09-30 at 11.41.02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728" cy="3611988"/>
                          </a:xfrm>
                          <a:prstGeom prst="rect">
                            <a:avLst/>
                          </a:prstGeom>
                          <a:noFill/>
                          <a:ln>
                            <a:noFill/>
                          </a:ln>
                        </pic:spPr>
                      </pic:pic>
                    </a:graphicData>
                  </a:graphic>
                </wp:inline>
              </w:drawing>
            </w:r>
          </w:p>
        </w:tc>
        <w:tc>
          <w:tcPr>
            <w:tcW w:w="344" w:type="dxa"/>
            <w:tcBorders>
              <w:right w:val="single" w:sz="4" w:space="0" w:color="auto"/>
            </w:tcBorders>
          </w:tcPr>
          <w:p w14:paraId="53C555AB" w14:textId="77777777" w:rsidR="00C84084" w:rsidRDefault="00C84084" w:rsidP="00C84084">
            <w:pPr>
              <w:rPr>
                <w:sz w:val="28"/>
                <w:szCs w:val="28"/>
                <w:u w:val="single"/>
              </w:rPr>
            </w:pPr>
          </w:p>
        </w:tc>
        <w:tc>
          <w:tcPr>
            <w:tcW w:w="1276" w:type="dxa"/>
            <w:tcBorders>
              <w:left w:val="single" w:sz="4" w:space="0" w:color="auto"/>
            </w:tcBorders>
          </w:tcPr>
          <w:p w14:paraId="54746D8B" w14:textId="025ACCF8" w:rsidR="00C84084" w:rsidRDefault="00C84084" w:rsidP="00C84084">
            <w:pPr>
              <w:rPr>
                <w:sz w:val="28"/>
                <w:szCs w:val="28"/>
                <w:u w:val="single"/>
              </w:rPr>
            </w:pPr>
          </w:p>
        </w:tc>
        <w:tc>
          <w:tcPr>
            <w:tcW w:w="3591" w:type="dxa"/>
          </w:tcPr>
          <w:p w14:paraId="119B40F8" w14:textId="7FE02EDA" w:rsidR="00C84084" w:rsidRDefault="00C84084" w:rsidP="00C84084">
            <w:pPr>
              <w:rPr>
                <w:noProof/>
                <w:sz w:val="28"/>
                <w:szCs w:val="28"/>
                <w:u w:val="single"/>
              </w:rPr>
            </w:pPr>
          </w:p>
        </w:tc>
      </w:tr>
    </w:tbl>
    <w:p w14:paraId="27DE86B2" w14:textId="3F52855B" w:rsidR="004F6811" w:rsidRPr="00E83703" w:rsidRDefault="00E83703" w:rsidP="00E83703">
      <w:r w:rsidRPr="00E83703">
        <w:t>* Alternative choice</w:t>
      </w:r>
    </w:p>
    <w:p w14:paraId="5244D51C" w14:textId="56834F7E" w:rsidR="00CE688E" w:rsidRPr="005F7178" w:rsidRDefault="004F6811" w:rsidP="00A84200">
      <w:pPr>
        <w:rPr>
          <w:rFonts w:asciiTheme="majorHAnsi" w:eastAsiaTheme="majorEastAsia" w:hAnsiTheme="majorHAnsi" w:cstheme="majorBidi"/>
          <w:b/>
          <w:color w:val="007789" w:themeColor="accent1" w:themeShade="BF"/>
          <w:sz w:val="32"/>
          <w:u w:val="single"/>
        </w:rPr>
      </w:pPr>
      <w:r>
        <w:rPr>
          <w:rFonts w:asciiTheme="majorHAnsi" w:eastAsiaTheme="majorEastAsia" w:hAnsiTheme="majorHAnsi" w:cstheme="majorBidi"/>
          <w:b/>
          <w:color w:val="007789" w:themeColor="accent1" w:themeShade="BF"/>
          <w:sz w:val="32"/>
          <w:u w:val="single"/>
        </w:rPr>
        <w:br w:type="page"/>
      </w:r>
      <w:r w:rsidR="00CE688E" w:rsidRPr="002C3047">
        <w:rPr>
          <w:rFonts w:asciiTheme="majorHAnsi" w:eastAsiaTheme="majorEastAsia" w:hAnsiTheme="majorHAnsi" w:cstheme="majorBidi"/>
          <w:b/>
          <w:color w:val="007789" w:themeColor="accent1" w:themeShade="BF"/>
          <w:sz w:val="32"/>
          <w:u w:val="single"/>
        </w:rPr>
        <w:lastRenderedPageBreak/>
        <w:t>Benefits</w:t>
      </w:r>
      <w:r w:rsidR="002C3047">
        <w:rPr>
          <w:rFonts w:asciiTheme="majorHAnsi" w:eastAsiaTheme="majorEastAsia" w:hAnsiTheme="majorHAnsi" w:cstheme="majorBidi"/>
          <w:b/>
          <w:color w:val="007789" w:themeColor="accent1" w:themeShade="BF"/>
          <w:sz w:val="32"/>
          <w:u w:val="single"/>
        </w:rPr>
        <w:t>:</w:t>
      </w:r>
    </w:p>
    <w:p w14:paraId="06AF9D46" w14:textId="17170D74" w:rsidR="000838DC" w:rsidRDefault="00784974" w:rsidP="00A84200">
      <w:r>
        <w:t>With</w:t>
      </w:r>
      <w:r w:rsidR="006201CA">
        <w:t xml:space="preserve"> the help of</w:t>
      </w:r>
      <w:r>
        <w:t xml:space="preserve"> </w:t>
      </w:r>
      <w:r w:rsidR="00884B90">
        <w:t>@FoodieFinder</w:t>
      </w:r>
      <w:r>
        <w:t xml:space="preserve">, food court goers </w:t>
      </w:r>
      <w:r w:rsidR="00116ABC">
        <w:t xml:space="preserve">can </w:t>
      </w:r>
      <w:r>
        <w:t xml:space="preserve">now have </w:t>
      </w:r>
      <w:r w:rsidR="00116ABC">
        <w:t xml:space="preserve">an advice of which meal to </w:t>
      </w:r>
      <w:r w:rsidR="00116ABC" w:rsidRPr="0064293F">
        <w:t>get. Even</w:t>
      </w:r>
      <w:r w:rsidR="00116ABC" w:rsidRPr="000838DC">
        <w:t xml:space="preserve"> if </w:t>
      </w:r>
      <w:r w:rsidR="00884B90" w:rsidRPr="000838DC">
        <w:t>the user</w:t>
      </w:r>
      <w:r w:rsidR="00116ABC" w:rsidRPr="000838DC">
        <w:t xml:space="preserve"> does</w:t>
      </w:r>
      <w:r w:rsidR="00884B90" w:rsidRPr="000838DC">
        <w:t xml:space="preserve"> not </w:t>
      </w:r>
      <w:r w:rsidR="00116ABC" w:rsidRPr="000838DC">
        <w:t xml:space="preserve">like and rejects the advice </w:t>
      </w:r>
      <w:r w:rsidR="00884B90" w:rsidRPr="000838DC">
        <w:t>given by</w:t>
      </w:r>
      <w:r w:rsidR="00116ABC" w:rsidRPr="000838DC">
        <w:t xml:space="preserve"> our bot, our bot</w:t>
      </w:r>
      <w:r w:rsidR="000838DC" w:rsidRPr="000838DC">
        <w:t xml:space="preserve"> can repeat the process to advice the user</w:t>
      </w:r>
      <w:r w:rsidR="00676F07" w:rsidRPr="000838DC">
        <w:t xml:space="preserve">, </w:t>
      </w:r>
      <w:r w:rsidR="00116ABC" w:rsidRPr="000838DC">
        <w:t xml:space="preserve">until the user is contented with what is </w:t>
      </w:r>
      <w:r w:rsidR="00676F07" w:rsidRPr="000838DC">
        <w:t>recommended by our bot.</w:t>
      </w:r>
      <w:r w:rsidR="00676F07">
        <w:t xml:space="preserve"> </w:t>
      </w:r>
    </w:p>
    <w:p w14:paraId="23A487B1" w14:textId="56AD847F" w:rsidR="00784974" w:rsidRDefault="00676F07" w:rsidP="00A84200">
      <w:r>
        <w:t>This can help the user decide on what to eat</w:t>
      </w:r>
      <w:r w:rsidR="00F23BD3">
        <w:t xml:space="preserve"> even</w:t>
      </w:r>
      <w:r>
        <w:t xml:space="preserve"> before he goes to the food court. Therefore, </w:t>
      </w:r>
      <w:r w:rsidR="00BC4FD2">
        <w:t>he</w:t>
      </w:r>
      <w:r>
        <w:t xml:space="preserve"> will save up the thinking time</w:t>
      </w:r>
      <w:r w:rsidR="005C6C55">
        <w:t xml:space="preserve"> in the foodcourt</w:t>
      </w:r>
      <w:r>
        <w:t xml:space="preserve"> and can go straight to queue for </w:t>
      </w:r>
      <w:r w:rsidR="00BC4FD2">
        <w:t>his</w:t>
      </w:r>
      <w:r>
        <w:t xml:space="preserve"> desired meal instead of hogging the seats and causing unnecessary congestions</w:t>
      </w:r>
      <w:r w:rsidR="006201CA">
        <w:t xml:space="preserve"> while thinking of what to have for lunch</w:t>
      </w:r>
      <w:r>
        <w:t xml:space="preserve">. Assuming </w:t>
      </w:r>
      <w:r w:rsidR="006201CA">
        <w:t xml:space="preserve">that </w:t>
      </w:r>
      <w:r>
        <w:t>this works on more people,</w:t>
      </w:r>
      <w:r w:rsidR="006201CA">
        <w:t xml:space="preserve"> the congestion </w:t>
      </w:r>
      <w:r w:rsidR="005C6C55">
        <w:t>problem</w:t>
      </w:r>
      <w:r w:rsidR="00F23BD3">
        <w:t xml:space="preserve"> </w:t>
      </w:r>
      <w:r w:rsidR="006201CA">
        <w:t>in the food court can be reduced</w:t>
      </w:r>
      <w:r w:rsidR="000838DC">
        <w:t xml:space="preserve"> significantly</w:t>
      </w:r>
      <w:r w:rsidR="006201CA">
        <w:t>.</w:t>
      </w:r>
    </w:p>
    <w:p w14:paraId="1B839DFB" w14:textId="2EF3FB08" w:rsidR="00F3203F" w:rsidRDefault="00F3203F"/>
    <w:p w14:paraId="60F23646" w14:textId="77777777" w:rsidR="005C6C55" w:rsidRDefault="005C6C55"/>
    <w:p w14:paraId="23506B58" w14:textId="77777777" w:rsidR="00F3203F" w:rsidRDefault="00F3203F" w:rsidP="00F3203F">
      <w:pPr>
        <w:pStyle w:val="Heading1"/>
        <w:rPr>
          <w:b/>
          <w:u w:val="single"/>
        </w:rPr>
      </w:pPr>
      <w:r>
        <w:rPr>
          <w:b/>
          <w:u w:val="single"/>
        </w:rPr>
        <w:t xml:space="preserve">Constrains and Limitations: </w:t>
      </w:r>
    </w:p>
    <w:p w14:paraId="3D1D55C3" w14:textId="1F324FF3" w:rsidR="00B12BC6" w:rsidRDefault="00135C2F" w:rsidP="00CC6E50">
      <w:r>
        <w:t>Even though our bot is able to make soun</w:t>
      </w:r>
      <w:r w:rsidR="00B32461">
        <w:t xml:space="preserve">d advice with regards to </w:t>
      </w:r>
      <w:r w:rsidR="00CC6E50">
        <w:t xml:space="preserve">the </w:t>
      </w:r>
      <w:r w:rsidR="00B32461">
        <w:t>choice</w:t>
      </w:r>
      <w:r>
        <w:t xml:space="preserve"> of food to users, </w:t>
      </w:r>
      <w:r w:rsidR="0032469B">
        <w:t>it</w:t>
      </w:r>
      <w:r w:rsidR="00B12BC6">
        <w:t xml:space="preserve"> </w:t>
      </w:r>
      <w:r w:rsidR="007E507F">
        <w:t xml:space="preserve">does not </w:t>
      </w:r>
      <w:r w:rsidR="0032469B">
        <w:t>advice</w:t>
      </w:r>
      <w:r w:rsidR="007E507F">
        <w:t xml:space="preserve"> the user </w:t>
      </w:r>
      <w:r w:rsidR="0032469B">
        <w:t>about the available</w:t>
      </w:r>
      <w:r w:rsidR="007E507F">
        <w:t xml:space="preserve"> additional </w:t>
      </w:r>
      <w:r w:rsidR="0032469B">
        <w:t>toppings</w:t>
      </w:r>
      <w:r w:rsidR="007E507F">
        <w:t xml:space="preserve"> </w:t>
      </w:r>
      <w:r w:rsidR="00CC6E50">
        <w:t xml:space="preserve">like </w:t>
      </w:r>
      <w:r w:rsidR="00B12BC6">
        <w:t>egg</w:t>
      </w:r>
      <w:r w:rsidR="00CC6E50">
        <w:t>s</w:t>
      </w:r>
      <w:r w:rsidR="00B12BC6">
        <w:t xml:space="preserve">, </w:t>
      </w:r>
      <w:r w:rsidR="00CC6E50">
        <w:t>sauces</w:t>
      </w:r>
      <w:r w:rsidR="00B12BC6">
        <w:t xml:space="preserve"> or </w:t>
      </w:r>
      <w:r w:rsidR="00791C11">
        <w:t>other</w:t>
      </w:r>
      <w:r w:rsidR="00B12BC6">
        <w:t xml:space="preserve"> a la carte ingredients.</w:t>
      </w:r>
    </w:p>
    <w:p w14:paraId="13332FDF" w14:textId="6E876DBA" w:rsidR="00C9268F" w:rsidRDefault="00CC6E50" w:rsidP="00F3203F">
      <w:r>
        <w:t xml:space="preserve">This bot also does not allow the user to indicate </w:t>
      </w:r>
      <w:r w:rsidR="00BC4FD2">
        <w:t>his</w:t>
      </w:r>
      <w:r>
        <w:t xml:space="preserve"> dietary preferences</w:t>
      </w:r>
      <w:r w:rsidR="007E507F">
        <w:t>, like</w:t>
      </w:r>
      <w:r w:rsidR="00CC54B5">
        <w:t xml:space="preserve"> whether the user </w:t>
      </w:r>
      <w:r>
        <w:t>prefers</w:t>
      </w:r>
      <w:r w:rsidR="00CC54B5">
        <w:t xml:space="preserve"> </w:t>
      </w:r>
      <w:r w:rsidR="00B12BC6">
        <w:t>spicy food,</w:t>
      </w:r>
      <w:r w:rsidR="007E507F">
        <w:t xml:space="preserve"> or</w:t>
      </w:r>
      <w:r>
        <w:t xml:space="preserve"> whether the user prefers</w:t>
      </w:r>
      <w:r w:rsidR="00B12BC6">
        <w:t xml:space="preserve"> fr</w:t>
      </w:r>
      <w:r w:rsidR="00CC54B5">
        <w:t>ied food. It is not customized</w:t>
      </w:r>
      <w:r w:rsidR="00B12BC6">
        <w:t xml:space="preserve"> to suit</w:t>
      </w:r>
      <w:r w:rsidR="005C6C55">
        <w:t xml:space="preserve"> the preference of each individual</w:t>
      </w:r>
      <w:r w:rsidR="00B12BC6">
        <w:t>.</w:t>
      </w:r>
      <w:r w:rsidR="00CC54B5">
        <w:t xml:space="preserve"> </w:t>
      </w:r>
      <w:r w:rsidR="007E507F">
        <w:t>In addition, i</w:t>
      </w:r>
      <w:r w:rsidR="005C5314">
        <w:t xml:space="preserve">nformation </w:t>
      </w:r>
      <w:r w:rsidR="00CC54B5">
        <w:t>such as</w:t>
      </w:r>
      <w:r w:rsidR="005C5314">
        <w:t xml:space="preserve"> quantity</w:t>
      </w:r>
      <w:r w:rsidR="00791C11">
        <w:t xml:space="preserve"> and food</w:t>
      </w:r>
      <w:r w:rsidR="005C6C55">
        <w:t xml:space="preserve"> availability</w:t>
      </w:r>
      <w:r w:rsidR="00791C11">
        <w:t xml:space="preserve"> </w:t>
      </w:r>
      <w:r w:rsidR="00D17216">
        <w:t>is</w:t>
      </w:r>
      <w:r w:rsidR="00791C11">
        <w:t xml:space="preserve"> not </w:t>
      </w:r>
      <w:r w:rsidR="0032469B">
        <w:t>shown</w:t>
      </w:r>
      <w:r w:rsidR="005C5314">
        <w:t xml:space="preserve">. </w:t>
      </w:r>
      <w:r w:rsidR="00791C11">
        <w:t xml:space="preserve">There </w:t>
      </w:r>
      <w:r>
        <w:t>are also no details</w:t>
      </w:r>
      <w:r w:rsidR="00791C11">
        <w:t xml:space="preserve"> </w:t>
      </w:r>
      <w:r w:rsidR="0032469B">
        <w:t>about any new food products</w:t>
      </w:r>
      <w:r w:rsidR="005C5314">
        <w:t xml:space="preserve"> that the </w:t>
      </w:r>
      <w:r w:rsidR="00791C11">
        <w:t>stal</w:t>
      </w:r>
      <w:r w:rsidR="00DE30CB">
        <w:t xml:space="preserve">ls are going to launch </w:t>
      </w:r>
      <w:r w:rsidR="00791C11">
        <w:t>soon</w:t>
      </w:r>
      <w:r w:rsidR="005C5314">
        <w:t>.</w:t>
      </w:r>
    </w:p>
    <w:p w14:paraId="23261920" w14:textId="2E773DCC" w:rsidR="005C5314" w:rsidRDefault="005C5314">
      <w:r>
        <w:t xml:space="preserve">Currently, this bot only includes the </w:t>
      </w:r>
      <w:r w:rsidR="00135C2F">
        <w:t>database</w:t>
      </w:r>
      <w:r>
        <w:t xml:space="preserve"> of the food menu in North Spine</w:t>
      </w:r>
      <w:r w:rsidR="00446EAD">
        <w:t xml:space="preserve"> Canteen A</w:t>
      </w:r>
      <w:r>
        <w:t xml:space="preserve">. </w:t>
      </w:r>
      <w:r w:rsidR="00DE30CB">
        <w:t>However, i</w:t>
      </w:r>
      <w:r w:rsidR="007E507F">
        <w:t>t</w:t>
      </w:r>
      <w:r>
        <w:t xml:space="preserve"> can be</w:t>
      </w:r>
      <w:r w:rsidR="00CC6E50">
        <w:t xml:space="preserve"> further</w:t>
      </w:r>
      <w:r>
        <w:t xml:space="preserve"> improved </w:t>
      </w:r>
      <w:r w:rsidR="00DE30CB">
        <w:t xml:space="preserve">if </w:t>
      </w:r>
      <w:r w:rsidR="005C6C55">
        <w:t xml:space="preserve">it </w:t>
      </w:r>
      <w:r w:rsidR="00D17216">
        <w:t>i</w:t>
      </w:r>
      <w:r w:rsidR="00DE30CB">
        <w:t>ncludes</w:t>
      </w:r>
      <w:r>
        <w:t xml:space="preserve"> </w:t>
      </w:r>
      <w:r w:rsidR="007E507F">
        <w:t>menu</w:t>
      </w:r>
      <w:r w:rsidR="00CC6E50">
        <w:t>s</w:t>
      </w:r>
      <w:r w:rsidR="007E507F">
        <w:t xml:space="preserve"> of other food courts like </w:t>
      </w:r>
      <w:r w:rsidR="00446EAD">
        <w:t xml:space="preserve">The Quad and </w:t>
      </w:r>
      <w:r w:rsidR="007E507F">
        <w:t>K</w:t>
      </w:r>
      <w:r w:rsidR="00446EAD">
        <w:t>oufu</w:t>
      </w:r>
      <w:r w:rsidR="00CC6E50">
        <w:t>, etc.</w:t>
      </w:r>
      <w:r>
        <w:t xml:space="preserve"> </w:t>
      </w:r>
      <w:r w:rsidR="007E507F">
        <w:t xml:space="preserve">This will ensure that </w:t>
      </w:r>
      <w:r w:rsidR="00DE30CB">
        <w:t>our</w:t>
      </w:r>
      <w:r w:rsidR="007E507F">
        <w:t xml:space="preserve"> bot </w:t>
      </w:r>
      <w:r w:rsidR="00DE30CB">
        <w:t>can</w:t>
      </w:r>
      <w:r>
        <w:t xml:space="preserve"> </w:t>
      </w:r>
      <w:r w:rsidR="00DE30CB">
        <w:t>serve a larger population.</w:t>
      </w:r>
    </w:p>
    <w:p w14:paraId="2FFB51BA" w14:textId="3D161E6E" w:rsidR="00C9268F" w:rsidRDefault="00C9268F">
      <w:r>
        <w:t xml:space="preserve">We </w:t>
      </w:r>
      <w:r w:rsidR="002E1AA7">
        <w:t>were</w:t>
      </w:r>
      <w:r>
        <w:t xml:space="preserve"> also unable to scrap data from some of the websites, thus resulting in hard-coding. For example: https://www.kfc.com.sg/our-food/#burgers</w:t>
      </w:r>
    </w:p>
    <w:p w14:paraId="27482682" w14:textId="6C936136" w:rsidR="00336189" w:rsidRDefault="00336189"/>
    <w:p w14:paraId="6D054DB3" w14:textId="59B0F0D8" w:rsidR="00336189" w:rsidRDefault="00336189"/>
    <w:p w14:paraId="741468AE" w14:textId="5AE8D096" w:rsidR="00336189" w:rsidRDefault="00336189"/>
    <w:p w14:paraId="3096ED19" w14:textId="77777777" w:rsidR="00336189" w:rsidRDefault="00336189"/>
    <w:p w14:paraId="079E9800" w14:textId="77777777" w:rsidR="005C5314" w:rsidRDefault="005C5314" w:rsidP="005C5314">
      <w:pPr>
        <w:pStyle w:val="Heading1"/>
        <w:rPr>
          <w:b/>
          <w:u w:val="single"/>
        </w:rPr>
      </w:pPr>
      <w:r>
        <w:rPr>
          <w:b/>
          <w:u w:val="single"/>
        </w:rPr>
        <w:lastRenderedPageBreak/>
        <w:t>Conclusion:</w:t>
      </w:r>
    </w:p>
    <w:p w14:paraId="53507AD9" w14:textId="2DD8DE84" w:rsidR="00336189" w:rsidRDefault="005C5314" w:rsidP="00336189">
      <w:pPr>
        <w:spacing w:line="240" w:lineRule="auto"/>
      </w:pPr>
      <w:r>
        <w:t xml:space="preserve">This bot is effective in </w:t>
      </w:r>
      <w:r w:rsidR="00CC6E50">
        <w:t>advising</w:t>
      </w:r>
      <w:r w:rsidR="007E507F">
        <w:t xml:space="preserve"> food court goers with</w:t>
      </w:r>
      <w:r>
        <w:t xml:space="preserve"> a </w:t>
      </w:r>
      <w:r w:rsidR="007E507F">
        <w:t xml:space="preserve">list of </w:t>
      </w:r>
      <w:r>
        <w:t>choice</w:t>
      </w:r>
      <w:r w:rsidR="007E507F">
        <w:t>s</w:t>
      </w:r>
      <w:r>
        <w:t xml:space="preserve"> of food to choose from. </w:t>
      </w:r>
      <w:r w:rsidR="007E507F">
        <w:t>Despite the various</w:t>
      </w:r>
      <w:r>
        <w:t xml:space="preserve"> </w:t>
      </w:r>
      <w:r w:rsidR="00B93522">
        <w:t>insufficiencies</w:t>
      </w:r>
      <w:r>
        <w:t xml:space="preserve"> and the </w:t>
      </w:r>
      <w:r w:rsidR="007E507F">
        <w:t xml:space="preserve">limited </w:t>
      </w:r>
      <w:r>
        <w:t xml:space="preserve">information </w:t>
      </w:r>
      <w:r w:rsidR="007E507F">
        <w:t>the bot can provide,</w:t>
      </w:r>
      <w:r w:rsidR="003E2162">
        <w:t xml:space="preserve"> </w:t>
      </w:r>
      <w:r w:rsidR="005C6C55">
        <w:t>it</w:t>
      </w:r>
      <w:r w:rsidR="003E2162">
        <w:t xml:space="preserve"> </w:t>
      </w:r>
      <w:r w:rsidR="00CC6E50">
        <w:t>can definitely serve</w:t>
      </w:r>
      <w:r w:rsidR="00B93522">
        <w:t xml:space="preserve"> its basic</w:t>
      </w:r>
      <w:r w:rsidR="00336189">
        <w:t xml:space="preserve"> yet most crucial</w:t>
      </w:r>
      <w:r w:rsidR="003E2162">
        <w:t xml:space="preserve"> function.</w:t>
      </w:r>
      <w:r w:rsidR="00CC6E50">
        <w:t xml:space="preserve"> </w:t>
      </w:r>
    </w:p>
    <w:p w14:paraId="7F4D6D1C" w14:textId="557D15B7" w:rsidR="00CC54B5" w:rsidRDefault="00CC54B5" w:rsidP="00336189">
      <w:pPr>
        <w:spacing w:line="240" w:lineRule="auto"/>
      </w:pPr>
      <w:r>
        <w:t xml:space="preserve">This is only a trial bot for just the food court and fast food in North Spine. </w:t>
      </w:r>
      <w:r w:rsidR="00336189">
        <w:t>Given more time and resources, f</w:t>
      </w:r>
      <w:r>
        <w:t xml:space="preserve">urther improvements </w:t>
      </w:r>
      <w:r w:rsidR="00B93522">
        <w:t>can</w:t>
      </w:r>
      <w:r>
        <w:t xml:space="preserve"> be made </w:t>
      </w:r>
      <w:r w:rsidR="00B93522">
        <w:t>for</w:t>
      </w:r>
      <w:r>
        <w:t xml:space="preserve"> this b</w:t>
      </w:r>
      <w:r w:rsidR="00B6236D">
        <w:t xml:space="preserve">ot </w:t>
      </w:r>
      <w:r w:rsidR="00336189">
        <w:t>to serve</w:t>
      </w:r>
      <w:r w:rsidR="00B93522">
        <w:t xml:space="preserve"> a larger population.</w:t>
      </w:r>
    </w:p>
    <w:p w14:paraId="111E2B0D" w14:textId="77777777" w:rsidR="00336189" w:rsidRPr="00A84200" w:rsidRDefault="00336189" w:rsidP="00336189">
      <w:pPr>
        <w:spacing w:line="240" w:lineRule="auto"/>
      </w:pPr>
    </w:p>
    <w:sectPr w:rsidR="00336189" w:rsidRPr="00A84200">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C0FA6" w14:textId="77777777" w:rsidR="00680DCF" w:rsidRDefault="00680DCF" w:rsidP="00C6554A">
      <w:pPr>
        <w:spacing w:before="0" w:after="0" w:line="240" w:lineRule="auto"/>
      </w:pPr>
      <w:r>
        <w:separator/>
      </w:r>
    </w:p>
  </w:endnote>
  <w:endnote w:type="continuationSeparator" w:id="0">
    <w:p w14:paraId="58C459CE" w14:textId="77777777" w:rsidR="00680DCF" w:rsidRDefault="00680DC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MinchoE">
    <w:altName w:val="HG明朝E"/>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5677C" w14:textId="72B68F9E" w:rsidR="00E34C18" w:rsidRDefault="00E34C18">
    <w:pPr>
      <w:pStyle w:val="Footer"/>
    </w:pPr>
    <w:r>
      <w:t xml:space="preserve">Page </w:t>
    </w:r>
    <w:r>
      <w:fldChar w:fldCharType="begin"/>
    </w:r>
    <w:r>
      <w:instrText xml:space="preserve"> PAGE  \* Arabic  \* MERGEFORMAT </w:instrText>
    </w:r>
    <w:r>
      <w:fldChar w:fldCharType="separate"/>
    </w:r>
    <w:r w:rsidR="00711043">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3BA94" w14:textId="77777777" w:rsidR="00680DCF" w:rsidRDefault="00680DCF" w:rsidP="00C6554A">
      <w:pPr>
        <w:spacing w:before="0" w:after="0" w:line="240" w:lineRule="auto"/>
      </w:pPr>
      <w:r>
        <w:separator/>
      </w:r>
    </w:p>
  </w:footnote>
  <w:footnote w:type="continuationSeparator" w:id="0">
    <w:p w14:paraId="11C97AB4" w14:textId="77777777" w:rsidR="00680DCF" w:rsidRDefault="00680DCF" w:rsidP="00C6554A">
      <w:pPr>
        <w:spacing w:before="0" w:after="0" w:line="240" w:lineRule="auto"/>
      </w:pPr>
      <w:r>
        <w:continuationSeparator/>
      </w:r>
    </w:p>
  </w:footnote>
  <w:footnote w:id="1">
    <w:p w14:paraId="3BB9AA4F" w14:textId="77777777" w:rsidR="00E34C18" w:rsidRDefault="00E34C18">
      <w:pPr>
        <w:pStyle w:val="FootnoteText"/>
      </w:pPr>
      <w:r>
        <w:rPr>
          <w:rStyle w:val="FootnoteReference"/>
        </w:rPr>
        <w:footnoteRef/>
      </w:r>
      <w:r>
        <w:t xml:space="preserve"> </w:t>
      </w:r>
      <w:r w:rsidRPr="00BF3A05">
        <w:t>http://discovery.ucl.ac.uk/1336308/</w:t>
      </w:r>
    </w:p>
    <w:p w14:paraId="5CC762CD" w14:textId="77777777" w:rsidR="00E34C18" w:rsidRDefault="00E34C18">
      <w:pPr>
        <w:pStyle w:val="FootnoteText"/>
      </w:pPr>
      <w:r>
        <w:t xml:space="preserve"> </w:t>
      </w:r>
    </w:p>
  </w:footnote>
  <w:footnote w:id="2">
    <w:p w14:paraId="682644F6" w14:textId="77777777" w:rsidR="00E34C18" w:rsidRDefault="00E34C18">
      <w:pPr>
        <w:pStyle w:val="FootnoteText"/>
      </w:pPr>
      <w:r>
        <w:rPr>
          <w:rStyle w:val="FootnoteReference"/>
        </w:rPr>
        <w:footnoteRef/>
      </w:r>
      <w:r>
        <w:t xml:space="preserve"> </w:t>
      </w:r>
      <w:r w:rsidRPr="00BF3A05">
        <w:t>https://www.fastcompany.com/3031364/the-future-of-work/why-having-too-many-choices-is-making-you-unhappy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E7626A4"/>
    <w:multiLevelType w:val="hybridMultilevel"/>
    <w:tmpl w:val="6F96629C"/>
    <w:lvl w:ilvl="0" w:tplc="2EB09D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35CD1"/>
    <w:multiLevelType w:val="hybridMultilevel"/>
    <w:tmpl w:val="33441B60"/>
    <w:lvl w:ilvl="0" w:tplc="42FC2F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95883"/>
    <w:multiLevelType w:val="hybridMultilevel"/>
    <w:tmpl w:val="78D02594"/>
    <w:lvl w:ilvl="0" w:tplc="438845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61"/>
    <w:rsid w:val="000838DC"/>
    <w:rsid w:val="00095470"/>
    <w:rsid w:val="000A6574"/>
    <w:rsid w:val="000B2282"/>
    <w:rsid w:val="00105DC8"/>
    <w:rsid w:val="00116ABC"/>
    <w:rsid w:val="00135C2F"/>
    <w:rsid w:val="001940FC"/>
    <w:rsid w:val="002554CD"/>
    <w:rsid w:val="00293B83"/>
    <w:rsid w:val="002B4294"/>
    <w:rsid w:val="002C3047"/>
    <w:rsid w:val="002E1AA7"/>
    <w:rsid w:val="00320FD8"/>
    <w:rsid w:val="0032469B"/>
    <w:rsid w:val="00330887"/>
    <w:rsid w:val="00333D0D"/>
    <w:rsid w:val="00336189"/>
    <w:rsid w:val="003478F3"/>
    <w:rsid w:val="00381108"/>
    <w:rsid w:val="003E2162"/>
    <w:rsid w:val="003E7BFF"/>
    <w:rsid w:val="00446EAD"/>
    <w:rsid w:val="004A7D94"/>
    <w:rsid w:val="004C049F"/>
    <w:rsid w:val="004F6811"/>
    <w:rsid w:val="005000E2"/>
    <w:rsid w:val="005067E5"/>
    <w:rsid w:val="005C5314"/>
    <w:rsid w:val="005C6C55"/>
    <w:rsid w:val="005F7178"/>
    <w:rsid w:val="006201CA"/>
    <w:rsid w:val="0064293F"/>
    <w:rsid w:val="00666565"/>
    <w:rsid w:val="00676F07"/>
    <w:rsid w:val="00680DCF"/>
    <w:rsid w:val="006A3CE7"/>
    <w:rsid w:val="006B06A3"/>
    <w:rsid w:val="006E2974"/>
    <w:rsid w:val="006F3AD5"/>
    <w:rsid w:val="00711043"/>
    <w:rsid w:val="00732D89"/>
    <w:rsid w:val="00744BF8"/>
    <w:rsid w:val="00784974"/>
    <w:rsid w:val="00791C11"/>
    <w:rsid w:val="007E17DE"/>
    <w:rsid w:val="007E507F"/>
    <w:rsid w:val="007E6AA9"/>
    <w:rsid w:val="00884B90"/>
    <w:rsid w:val="008E4DAC"/>
    <w:rsid w:val="00A33BFA"/>
    <w:rsid w:val="00A62C4A"/>
    <w:rsid w:val="00A84200"/>
    <w:rsid w:val="00B025FE"/>
    <w:rsid w:val="00B12BC6"/>
    <w:rsid w:val="00B32461"/>
    <w:rsid w:val="00B6236D"/>
    <w:rsid w:val="00B93522"/>
    <w:rsid w:val="00B96DFA"/>
    <w:rsid w:val="00BB6E61"/>
    <w:rsid w:val="00BC4FD2"/>
    <w:rsid w:val="00BF3A05"/>
    <w:rsid w:val="00C05AA9"/>
    <w:rsid w:val="00C23E5E"/>
    <w:rsid w:val="00C6554A"/>
    <w:rsid w:val="00C84084"/>
    <w:rsid w:val="00C85E22"/>
    <w:rsid w:val="00C9268F"/>
    <w:rsid w:val="00CC54B5"/>
    <w:rsid w:val="00CC6E50"/>
    <w:rsid w:val="00CE688E"/>
    <w:rsid w:val="00CE6CA0"/>
    <w:rsid w:val="00CE7DF8"/>
    <w:rsid w:val="00D17216"/>
    <w:rsid w:val="00D66871"/>
    <w:rsid w:val="00DD160D"/>
    <w:rsid w:val="00DE30CB"/>
    <w:rsid w:val="00E24463"/>
    <w:rsid w:val="00E34C18"/>
    <w:rsid w:val="00E656B1"/>
    <w:rsid w:val="00E81CC9"/>
    <w:rsid w:val="00E83703"/>
    <w:rsid w:val="00ED7C44"/>
    <w:rsid w:val="00F23BD3"/>
    <w:rsid w:val="00F3203F"/>
    <w:rsid w:val="00FC03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09B749"/>
  <w15:docId w15:val="{8F6B5CB6-61A6-4DC1-9BD2-8E8F295EA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apple-converted-space">
    <w:name w:val="apple-converted-space"/>
    <w:basedOn w:val="DefaultParagraphFont"/>
    <w:rsid w:val="00BF3A05"/>
  </w:style>
  <w:style w:type="character" w:styleId="FootnoteReference">
    <w:name w:val="footnote reference"/>
    <w:basedOn w:val="DefaultParagraphFont"/>
    <w:uiPriority w:val="99"/>
    <w:semiHidden/>
    <w:unhideWhenUsed/>
    <w:rsid w:val="00BF3A05"/>
    <w:rPr>
      <w:vertAlign w:val="superscript"/>
    </w:rPr>
  </w:style>
  <w:style w:type="character" w:styleId="EndnoteReference">
    <w:name w:val="endnote reference"/>
    <w:basedOn w:val="DefaultParagraphFont"/>
    <w:uiPriority w:val="99"/>
    <w:semiHidden/>
    <w:unhideWhenUsed/>
    <w:rsid w:val="00BF3A05"/>
    <w:rPr>
      <w:vertAlign w:val="superscript"/>
    </w:rPr>
  </w:style>
  <w:style w:type="character" w:styleId="HTMLCite">
    <w:name w:val="HTML Cite"/>
    <w:basedOn w:val="DefaultParagraphFont"/>
    <w:uiPriority w:val="99"/>
    <w:semiHidden/>
    <w:unhideWhenUsed/>
    <w:rsid w:val="006E2974"/>
    <w:rPr>
      <w:i/>
      <w:iCs/>
    </w:rPr>
  </w:style>
  <w:style w:type="table" w:styleId="TableGrid">
    <w:name w:val="Table Grid"/>
    <w:basedOn w:val="TableNormal"/>
    <w:uiPriority w:val="39"/>
    <w:rsid w:val="004F68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6C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kice\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CAFCA-1726-4943-AB00-C6F156C5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956</TotalTime>
  <Pages>9</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sykice</dc:creator>
  <cp:keywords/>
  <dc:description/>
  <cp:lastModifiedBy>Jason Ng</cp:lastModifiedBy>
  <cp:revision>11</cp:revision>
  <dcterms:created xsi:type="dcterms:W3CDTF">2016-09-19T05:17:00Z</dcterms:created>
  <dcterms:modified xsi:type="dcterms:W3CDTF">2016-09-30T04:00:00Z</dcterms:modified>
</cp:coreProperties>
</file>